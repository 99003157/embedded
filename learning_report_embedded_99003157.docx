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C9A50" w14:textId="3B53C2AF" w:rsidR="00746D2E" w:rsidRDefault="00965FC4" w:rsidP="00746D2E">
      <w:pPr>
        <w:tabs>
          <w:tab w:val="left" w:pos="9630"/>
        </w:tabs>
        <w:ind w:firstLine="0"/>
        <w:rPr>
          <w:rFonts w:ascii="Arial" w:hAnsi="Arial" w:cs="Arial"/>
          <w:sz w:val="18"/>
        </w:r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8DC9B2C" wp14:editId="096B638F">
                <wp:simplePos x="0" y="0"/>
                <wp:positionH relativeFrom="page">
                  <wp:align>left</wp:align>
                </wp:positionH>
                <wp:positionV relativeFrom="paragraph">
                  <wp:posOffset>-381000</wp:posOffset>
                </wp:positionV>
                <wp:extent cx="6545580" cy="2153920"/>
                <wp:effectExtent l="0" t="0" r="0" b="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5580" cy="2153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3D521" w14:textId="59DBDD64" w:rsidR="003A0515" w:rsidRDefault="003A0515" w:rsidP="003A051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 w:rsidR="008414AB"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Learning Repor</w:t>
                            </w:r>
                            <w:r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t</w:t>
                            </w:r>
                            <w:r w:rsidR="00FB0B02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-</w:t>
                            </w:r>
                          </w:p>
                          <w:p w14:paraId="2E5983ED" w14:textId="77D7241D" w:rsidR="008414AB" w:rsidRPr="00B64510" w:rsidRDefault="008414AB" w:rsidP="003A0515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Embedded C</w:t>
                            </w:r>
                            <w:r w:rsidR="003A0515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:</w:t>
                            </w: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 xml:space="preserve"> Hardware + Programming + Testing</w:t>
                            </w:r>
                          </w:p>
                          <w:p w14:paraId="13BCFA74" w14:textId="4B4579B2" w:rsidR="008414AB" w:rsidRPr="00B64510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</w:pP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(9900</w:t>
                            </w:r>
                            <w:r w:rsidR="00DC7F7C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3157</w:t>
                            </w:r>
                            <w:r w:rsidRPr="00B64510">
                              <w:rPr>
                                <w:rFonts w:ascii="Arial" w:hAnsi="Arial" w:cs="Arial"/>
                                <w:sz w:val="48"/>
                                <w:szCs w:val="48"/>
                              </w:rPr>
                              <w:t>)</w:t>
                            </w:r>
                          </w:p>
                          <w:p w14:paraId="48DC9B5C" w14:textId="77777777" w:rsidR="008414AB" w:rsidRPr="00F40045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D" w14:textId="77777777" w:rsidR="008414AB" w:rsidRPr="00F40045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5F" w14:textId="77777777" w:rsidR="008414AB" w:rsidRPr="00F40045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14:paraId="48DC9B60" w14:textId="77777777" w:rsidR="008414AB" w:rsidRPr="00417AA7" w:rsidRDefault="008414AB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DC9B2C"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0;margin-top:-30pt;width:515.4pt;height:169.6pt;z-index:25165824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" filled="f" stroked="f" strokeweight=".5pt">
                <v:textbox>
                  <w:txbxContent>
                    <w:p w14:paraId="1B73D521" w14:textId="59DBDD64" w:rsidR="003A0515" w:rsidRDefault="003A0515" w:rsidP="003A051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GENESIS </w:t>
                      </w:r>
                      <w:r w:rsidR="008414AB"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Learning Repor</w:t>
                      </w:r>
                      <w:r>
                        <w:rPr>
                          <w:rFonts w:ascii="Arial" w:hAnsi="Arial" w:cs="Arial"/>
                          <w:sz w:val="48"/>
                          <w:szCs w:val="48"/>
                        </w:rPr>
                        <w:t>t</w:t>
                      </w:r>
                      <w:r w:rsidR="00FB0B02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-</w:t>
                      </w:r>
                    </w:p>
                    <w:p w14:paraId="2E5983ED" w14:textId="77D7241D" w:rsidR="008414AB" w:rsidRPr="00B64510" w:rsidRDefault="008414AB" w:rsidP="003A0515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Embedded C</w:t>
                      </w:r>
                      <w:r w:rsidR="003A0515">
                        <w:rPr>
                          <w:rFonts w:ascii="Arial" w:hAnsi="Arial" w:cs="Arial"/>
                          <w:sz w:val="48"/>
                          <w:szCs w:val="48"/>
                        </w:rPr>
                        <w:t>:</w:t>
                      </w: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 xml:space="preserve"> Hardware + Programming + Testing</w:t>
                      </w:r>
                    </w:p>
                    <w:p w14:paraId="13BCFA74" w14:textId="4B4579B2" w:rsidR="008414AB" w:rsidRPr="00B64510" w:rsidRDefault="008414AB" w:rsidP="00860730">
                      <w:pPr>
                        <w:jc w:val="center"/>
                        <w:rPr>
                          <w:rFonts w:ascii="Arial" w:hAnsi="Arial" w:cs="Arial"/>
                          <w:sz w:val="48"/>
                          <w:szCs w:val="48"/>
                        </w:rPr>
                      </w:pP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(9900</w:t>
                      </w:r>
                      <w:r w:rsidR="00DC7F7C">
                        <w:rPr>
                          <w:rFonts w:ascii="Arial" w:hAnsi="Arial" w:cs="Arial"/>
                          <w:sz w:val="48"/>
                          <w:szCs w:val="48"/>
                        </w:rPr>
                        <w:t>3157</w:t>
                      </w:r>
                      <w:r w:rsidRPr="00B64510">
                        <w:rPr>
                          <w:rFonts w:ascii="Arial" w:hAnsi="Arial" w:cs="Arial"/>
                          <w:sz w:val="48"/>
                          <w:szCs w:val="48"/>
                        </w:rPr>
                        <w:t>)</w:t>
                      </w:r>
                    </w:p>
                    <w:p w14:paraId="48DC9B5C" w14:textId="77777777" w:rsidR="008414AB" w:rsidRPr="00F40045" w:rsidRDefault="008414AB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D" w14:textId="77777777" w:rsidR="008414AB" w:rsidRPr="00F40045" w:rsidRDefault="008414AB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5F" w14:textId="77777777" w:rsidR="008414AB" w:rsidRPr="00F40045" w:rsidRDefault="008414AB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14:paraId="48DC9B60" w14:textId="77777777" w:rsidR="008414AB" w:rsidRPr="00417AA7" w:rsidRDefault="008414AB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211391" w:rsidRPr="00D33911">
        <w:rPr>
          <w:rFonts w:ascii="Arial" w:hAnsi="Arial" w:cs="Arial"/>
          <w:noProof/>
          <w:lang w:val="en-IN" w:eastAsia="en-IN" w:bidi="ar-SA"/>
        </w:rPr>
        <w:drawing>
          <wp:anchor distT="0" distB="0" distL="114300" distR="114300" simplePos="0" relativeHeight="251654144" behindDoc="0" locked="0" layoutInCell="1" allowOverlap="1" wp14:anchorId="48DC9B2A" wp14:editId="39FFD804">
            <wp:simplePos x="0" y="0"/>
            <wp:positionH relativeFrom="page">
              <wp:posOffset>-47625</wp:posOffset>
            </wp:positionH>
            <wp:positionV relativeFrom="paragraph">
              <wp:posOffset>-897486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51411177"/>
      <w:bookmarkEnd w:id="0"/>
      <w:r w:rsidR="00355A79">
        <w:rPr>
          <w:rFonts w:ascii="Arial" w:hAnsi="Arial" w:cs="Arial"/>
          <w:sz w:val="18"/>
        </w:rPr>
        <w:t>s</w:t>
      </w:r>
      <w:r w:rsidR="00635128">
        <w:rPr>
          <w:rFonts w:ascii="Arial" w:hAnsi="Arial" w:cs="Arial"/>
          <w:sz w:val="18"/>
        </w:rPr>
        <w:t>./</w:t>
      </w:r>
    </w:p>
    <w:p w14:paraId="48DC9A51" w14:textId="420CD910" w:rsidR="00963DA6" w:rsidRDefault="00965FC4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  <w:lang w:bidi="ar-SA"/>
        </w:rPr>
        <w:drawing>
          <wp:anchor distT="0" distB="0" distL="114300" distR="120650" simplePos="0" relativeHeight="251666944" behindDoc="0" locked="0" layoutInCell="1" allowOverlap="1" wp14:anchorId="162F81FE" wp14:editId="77C480B6">
            <wp:simplePos x="0" y="0"/>
            <wp:positionH relativeFrom="margin">
              <wp:posOffset>1268961</wp:posOffset>
            </wp:positionH>
            <wp:positionV relativeFrom="paragraph">
              <wp:posOffset>1599218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8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2634"/>
        <w:gridCol w:w="1955"/>
      </w:tblGrid>
      <w:tr w:rsidR="00503D7B" w:rsidRPr="00553962" w14:paraId="48DC9A58" w14:textId="77777777" w:rsidTr="003A0515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14:paraId="48DC9A52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14:paraId="48DC9A53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14:paraId="48DC9A54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14:paraId="48DC9A55" w14:textId="77777777"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1277" w:type="pct"/>
            <w:shd w:val="clear" w:color="auto" w:fill="548DD4" w:themeFill="text2" w:themeFillTint="99"/>
            <w:vAlign w:val="center"/>
          </w:tcPr>
          <w:p w14:paraId="48DC9A56" w14:textId="77777777"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948" w:type="pct"/>
            <w:shd w:val="clear" w:color="auto" w:fill="548DD4" w:themeFill="text2" w:themeFillTint="99"/>
            <w:vAlign w:val="center"/>
          </w:tcPr>
          <w:p w14:paraId="48DC9A57" w14:textId="77777777"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14:paraId="48DC9A5F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59" w14:textId="5ADE6727" w:rsidR="002979C3" w:rsidRPr="00404B4F" w:rsidRDefault="001224C2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1.0</w:t>
            </w:r>
          </w:p>
        </w:tc>
        <w:tc>
          <w:tcPr>
            <w:tcW w:w="518" w:type="pct"/>
            <w:vAlign w:val="center"/>
          </w:tcPr>
          <w:p w14:paraId="48DC9A5A" w14:textId="20EDA335" w:rsidR="002979C3" w:rsidRPr="00B96BE2" w:rsidRDefault="00B64510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  <w:r w:rsidR="003A0515">
              <w:rPr>
                <w:rFonts w:cs="Arial"/>
              </w:rPr>
              <w:t>4</w:t>
            </w:r>
            <w:r w:rsidR="0054742A">
              <w:rPr>
                <w:rFonts w:cs="Arial"/>
              </w:rPr>
              <w:t>-</w:t>
            </w:r>
            <w:r w:rsidR="00741910">
              <w:rPr>
                <w:rFonts w:cs="Arial"/>
              </w:rPr>
              <w:t>12</w:t>
            </w:r>
            <w:r w:rsidR="0054742A">
              <w:rPr>
                <w:rFonts w:cs="Arial"/>
              </w:rPr>
              <w:t>-20</w:t>
            </w:r>
          </w:p>
        </w:tc>
        <w:tc>
          <w:tcPr>
            <w:tcW w:w="863" w:type="pct"/>
            <w:vAlign w:val="center"/>
          </w:tcPr>
          <w:p w14:paraId="48DC9A5B" w14:textId="78E105BD" w:rsidR="001B4CE7" w:rsidRPr="00DC7F7C" w:rsidRDefault="00741910" w:rsidP="00741910">
            <w:pPr>
              <w:pStyle w:val="TableText"/>
              <w:spacing w:after="0"/>
              <w:ind w:left="-54" w:firstLine="5"/>
              <w:jc w:val="center"/>
              <w:rPr>
                <w:rFonts w:cs="Arial"/>
                <w:szCs w:val="20"/>
              </w:rPr>
            </w:pPr>
            <w:r w:rsidRPr="00DC7F7C">
              <w:rPr>
                <w:rFonts w:cs="Arial"/>
                <w:szCs w:val="20"/>
              </w:rPr>
              <w:t>D</w:t>
            </w:r>
            <w:r w:rsidR="00DC7F7C" w:rsidRPr="00DC7F7C">
              <w:rPr>
                <w:rFonts w:cs="Arial"/>
                <w:szCs w:val="20"/>
              </w:rPr>
              <w:t>IMANTH G S</w:t>
            </w:r>
          </w:p>
        </w:tc>
        <w:tc>
          <w:tcPr>
            <w:tcW w:w="785" w:type="pct"/>
            <w:vAlign w:val="center"/>
          </w:tcPr>
          <w:p w14:paraId="48DC9A5C" w14:textId="36038E41" w:rsidR="002979C3" w:rsidRPr="00997756" w:rsidRDefault="002979C3" w:rsidP="00C950AF">
            <w:pPr>
              <w:pStyle w:val="TableText"/>
              <w:spacing w:after="0"/>
              <w:ind w:left="-54" w:firstLine="46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5D" w14:textId="172FAEF3" w:rsidR="002979C3" w:rsidRPr="003A0515" w:rsidRDefault="00C950AF" w:rsidP="003A0515">
            <w:pPr>
              <w:pStyle w:val="TableText"/>
              <w:spacing w:after="0"/>
              <w:ind w:firstLine="0"/>
              <w:jc w:val="left"/>
              <w:rPr>
                <w:rFonts w:cs="Arial"/>
                <w:szCs w:val="20"/>
              </w:rPr>
            </w:pPr>
            <w:r w:rsidRPr="003A0515">
              <w:rPr>
                <w:rFonts w:cs="Arial"/>
                <w:szCs w:val="20"/>
              </w:rPr>
              <w:t>Dr.</w:t>
            </w:r>
            <w:r w:rsidR="003A0515" w:rsidRPr="003A0515">
              <w:rPr>
                <w:rFonts w:cs="Arial"/>
                <w:szCs w:val="20"/>
              </w:rPr>
              <w:t xml:space="preserve"> </w:t>
            </w:r>
            <w:r w:rsidRPr="003A0515">
              <w:rPr>
                <w:rFonts w:cs="Arial"/>
                <w:szCs w:val="20"/>
              </w:rPr>
              <w:t>Vivek</w:t>
            </w:r>
            <w:r w:rsidR="003A0515" w:rsidRPr="003A0515">
              <w:rPr>
                <w:rFonts w:cs="Arial"/>
                <w:szCs w:val="20"/>
              </w:rPr>
              <w:t xml:space="preserve"> </w:t>
            </w:r>
            <w:r w:rsidRPr="003A0515">
              <w:rPr>
                <w:rFonts w:cs="Arial"/>
                <w:szCs w:val="20"/>
              </w:rPr>
              <w:t>K and Bhargav N</w:t>
            </w:r>
          </w:p>
        </w:tc>
        <w:tc>
          <w:tcPr>
            <w:tcW w:w="948" w:type="pct"/>
            <w:vAlign w:val="center"/>
          </w:tcPr>
          <w:p w14:paraId="48DC9A5E" w14:textId="6611F2B8" w:rsidR="002979C3" w:rsidRPr="00995956" w:rsidRDefault="002979C3" w:rsidP="00C950AF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0F1ED3" w:rsidRPr="00553962" w14:paraId="48DC9A66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60" w14:textId="023CBD21" w:rsidR="000F1ED3" w:rsidRPr="00404B4F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1.1</w:t>
            </w:r>
          </w:p>
        </w:tc>
        <w:tc>
          <w:tcPr>
            <w:tcW w:w="518" w:type="pct"/>
            <w:vAlign w:val="center"/>
          </w:tcPr>
          <w:p w14:paraId="48DC9A61" w14:textId="7A6AD22A" w:rsidR="000F1ED3" w:rsidRPr="00B96BE2" w:rsidRDefault="003A0515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28</w:t>
            </w:r>
            <w:r w:rsidR="000F1ED3">
              <w:rPr>
                <w:rFonts w:cs="Arial"/>
              </w:rPr>
              <w:t>-</w:t>
            </w:r>
            <w:r w:rsidR="00741910">
              <w:rPr>
                <w:rFonts w:cs="Arial"/>
              </w:rPr>
              <w:t>12</w:t>
            </w:r>
            <w:r w:rsidR="000F1ED3">
              <w:rPr>
                <w:rFonts w:cs="Arial"/>
              </w:rPr>
              <w:t>-20</w:t>
            </w:r>
          </w:p>
        </w:tc>
        <w:tc>
          <w:tcPr>
            <w:tcW w:w="863" w:type="pct"/>
            <w:vAlign w:val="center"/>
          </w:tcPr>
          <w:p w14:paraId="48DC9A62" w14:textId="46FE1C11" w:rsidR="000F1ED3" w:rsidRPr="007B3ACD" w:rsidRDefault="00741910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="00DC7F7C">
              <w:rPr>
                <w:rFonts w:cs="Arial"/>
              </w:rPr>
              <w:t>IMANTH G S</w:t>
            </w:r>
          </w:p>
        </w:tc>
        <w:tc>
          <w:tcPr>
            <w:tcW w:w="785" w:type="pct"/>
            <w:vAlign w:val="center"/>
          </w:tcPr>
          <w:p w14:paraId="48DC9A63" w14:textId="4C7F1FB3" w:rsidR="000F1ED3" w:rsidRPr="009977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64" w14:textId="7426B21A" w:rsidR="000F1ED3" w:rsidRPr="00995956" w:rsidRDefault="00B64510" w:rsidP="003A0515">
            <w:pPr>
              <w:pStyle w:val="TableText"/>
              <w:spacing w:after="0"/>
              <w:ind w:firstLine="0"/>
              <w:jc w:val="left"/>
              <w:rPr>
                <w:rFonts w:cs="Arial"/>
              </w:rPr>
            </w:pPr>
            <w:r>
              <w:rPr>
                <w:rFonts w:cs="Arial"/>
              </w:rPr>
              <w:t>Dr. Vivek K and Bhargav N</w:t>
            </w:r>
          </w:p>
        </w:tc>
        <w:tc>
          <w:tcPr>
            <w:tcW w:w="948" w:type="pct"/>
            <w:vAlign w:val="center"/>
          </w:tcPr>
          <w:p w14:paraId="48DC9A65" w14:textId="1B576EF4" w:rsidR="000F1ED3" w:rsidRPr="009959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0F1ED3" w:rsidRPr="00553962" w14:paraId="48DC9A6D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67" w14:textId="3A690305" w:rsidR="000F1ED3" w:rsidRPr="00404B4F" w:rsidRDefault="000F1ED3" w:rsidP="00DC7F7C">
            <w:pPr>
              <w:pStyle w:val="TableText"/>
              <w:spacing w:after="0"/>
              <w:ind w:left="-54" w:firstLine="27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8" w14:textId="090E00AD" w:rsidR="000F1ED3" w:rsidRPr="00B96BE2" w:rsidRDefault="000F1ED3" w:rsidP="00DC7F7C">
            <w:pPr>
              <w:pStyle w:val="TableText"/>
              <w:spacing w:after="0"/>
              <w:ind w:left="-54" w:hanging="12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69" w14:textId="7EDE3F05" w:rsidR="000F1ED3" w:rsidRPr="007B3ACD" w:rsidRDefault="000F1ED3" w:rsidP="00DC7F7C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6A" w14:textId="6FE96654" w:rsidR="000F1ED3" w:rsidRPr="009977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6B" w14:textId="3F03A360" w:rsidR="000F1ED3" w:rsidRPr="00995956" w:rsidRDefault="000F1ED3" w:rsidP="003A0515">
            <w:pPr>
              <w:pStyle w:val="TableText"/>
              <w:spacing w:after="0"/>
              <w:ind w:firstLine="0"/>
              <w:jc w:val="left"/>
              <w:rPr>
                <w:rFonts w:cs="Arial"/>
              </w:rPr>
            </w:pPr>
          </w:p>
        </w:tc>
        <w:tc>
          <w:tcPr>
            <w:tcW w:w="948" w:type="pct"/>
            <w:vAlign w:val="center"/>
          </w:tcPr>
          <w:p w14:paraId="48DC9A6C" w14:textId="5C610C37" w:rsidR="000F1ED3" w:rsidRPr="00995956" w:rsidRDefault="000F1ED3" w:rsidP="000F1ED3">
            <w:pPr>
              <w:pStyle w:val="TableText"/>
              <w:spacing w:after="0"/>
              <w:ind w:firstLine="0"/>
              <w:rPr>
                <w:rFonts w:cs="Arial"/>
              </w:rPr>
            </w:pPr>
          </w:p>
        </w:tc>
      </w:tr>
      <w:tr w:rsidR="000F1ED3" w:rsidRPr="00553962" w14:paraId="48DC9A74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6E" w14:textId="77777777" w:rsidR="000F1ED3" w:rsidRPr="00404B4F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6F" w14:textId="77777777" w:rsidR="000F1ED3" w:rsidRPr="00B96BE2" w:rsidRDefault="000F1ED3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0" w14:textId="77777777" w:rsidR="000F1ED3" w:rsidRPr="007B3ACD" w:rsidRDefault="000F1ED3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1" w14:textId="77777777" w:rsidR="000F1ED3" w:rsidRPr="00997756" w:rsidRDefault="000F1ED3" w:rsidP="000F1ED3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72" w14:textId="77777777" w:rsidR="000F1ED3" w:rsidRPr="00995956" w:rsidRDefault="000F1ED3" w:rsidP="000F1ED3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948" w:type="pct"/>
            <w:vAlign w:val="center"/>
          </w:tcPr>
          <w:p w14:paraId="48DC9A73" w14:textId="77777777" w:rsidR="000F1ED3" w:rsidRPr="00995956" w:rsidRDefault="000F1ED3" w:rsidP="000F1ED3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0F1ED3" w:rsidRPr="00553962" w14:paraId="48DC9A7B" w14:textId="77777777" w:rsidTr="003A0515">
        <w:trPr>
          <w:cantSplit/>
          <w:trHeight w:val="273"/>
        </w:trPr>
        <w:tc>
          <w:tcPr>
            <w:tcW w:w="609" w:type="pct"/>
            <w:vAlign w:val="center"/>
          </w:tcPr>
          <w:p w14:paraId="48DC9A75" w14:textId="77777777" w:rsidR="000F1ED3" w:rsidRPr="00404B4F" w:rsidRDefault="000F1ED3" w:rsidP="000F1ED3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14:paraId="48DC9A76" w14:textId="77777777" w:rsidR="000F1ED3" w:rsidRPr="00B96BE2" w:rsidRDefault="000F1ED3" w:rsidP="000F1ED3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14:paraId="48DC9A77" w14:textId="77777777" w:rsidR="000F1ED3" w:rsidRPr="007B3ACD" w:rsidRDefault="000F1ED3" w:rsidP="000F1ED3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14:paraId="48DC9A78" w14:textId="77777777" w:rsidR="000F1ED3" w:rsidRPr="00997756" w:rsidRDefault="000F1ED3" w:rsidP="000F1ED3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1277" w:type="pct"/>
            <w:vAlign w:val="center"/>
          </w:tcPr>
          <w:p w14:paraId="48DC9A79" w14:textId="77777777" w:rsidR="000F1ED3" w:rsidRPr="00995956" w:rsidRDefault="000F1ED3" w:rsidP="000F1ED3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948" w:type="pct"/>
            <w:vAlign w:val="center"/>
          </w:tcPr>
          <w:p w14:paraId="48DC9A7A" w14:textId="77777777" w:rsidR="000F1ED3" w:rsidRPr="00995956" w:rsidRDefault="000F1ED3" w:rsidP="000F1ED3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14:paraId="48DC9A88" w14:textId="0AB30ABC" w:rsidR="00107955" w:rsidRPr="009D302D" w:rsidRDefault="004817E1" w:rsidP="009D302D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  <w:bookmarkStart w:id="1" w:name="_Toc229759047"/>
      <w:bookmarkStart w:id="2" w:name="_Toc229764175"/>
      <w:bookmarkStart w:id="3" w:name="_Toc311197302"/>
      <w:bookmarkStart w:id="4" w:name="_Toc513545819"/>
    </w:p>
    <w:p w14:paraId="36ED1E51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00E8E3EC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32430CD2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76515FBA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74B0FB40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1A5B3713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4400A4D9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307262A8" w14:textId="77777777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3C4B8351" w14:textId="69A59933" w:rsidR="009D302D" w:rsidRDefault="009D302D">
      <w:pPr>
        <w:pStyle w:val="TOCHeading"/>
        <w:rPr>
          <w:rFonts w:ascii="Calibri" w:hAnsi="Calibri"/>
          <w:sz w:val="22"/>
          <w:szCs w:val="22"/>
        </w:rPr>
      </w:pPr>
    </w:p>
    <w:p w14:paraId="10F3372F" w14:textId="77777777" w:rsidR="00DC7F7C" w:rsidRPr="00DC7F7C" w:rsidRDefault="00DC7F7C" w:rsidP="00DC7F7C"/>
    <w:p w14:paraId="550C355B" w14:textId="270F93DB" w:rsidR="00C950AF" w:rsidRDefault="00C950AF" w:rsidP="00C950AF"/>
    <w:p w14:paraId="1BA80AC2" w14:textId="77777777" w:rsidR="00C950AF" w:rsidRPr="00C950AF" w:rsidRDefault="00C950AF" w:rsidP="00C950AF"/>
    <w:sdt>
      <w:sdtPr>
        <w:rPr>
          <w:rFonts w:ascii="Calibri" w:hAnsi="Calibri"/>
          <w:b w:val="0"/>
          <w:bCs w:val="0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DC9A89" w14:textId="251546D8" w:rsidR="00DB5DE8" w:rsidRDefault="00DB5DE8">
          <w:pPr>
            <w:pStyle w:val="TOCHeading"/>
          </w:pPr>
          <w:r>
            <w:t>Contents</w:t>
          </w:r>
        </w:p>
        <w:p w14:paraId="46FECC53" w14:textId="2D4B1315" w:rsidR="00FB0B02" w:rsidRDefault="00DB5DE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585566" w:history="1">
            <w:r w:rsidR="00FB0B02" w:rsidRPr="00BC70B4">
              <w:rPr>
                <w:rStyle w:val="Hyperlink"/>
                <w:rFonts w:ascii="Times New Roman" w:hAnsi="Times New Roman"/>
                <w:noProof/>
              </w:rPr>
              <w:t>1. Activity1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_Toc60585566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4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37F162FF" w14:textId="77E430BB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67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1.1 Linker Script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_Toc60585567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4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426F981E" w14:textId="786E7A5B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68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1.2 Make file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_Toc60585568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5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4E2B9BAD" w14:textId="0D1379AC" w:rsidR="00FB0B02" w:rsidRDefault="00B40A5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69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1.2.1 Main code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_Toc60585569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5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72101E4D" w14:textId="1C58A72B" w:rsidR="00FB0B02" w:rsidRDefault="00B40A5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1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1.2.2 Make file execution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_Toc60585571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6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6EFF37D1" w14:textId="1768F53F" w:rsidR="00FB0B02" w:rsidRDefault="00B40A5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3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1.2.3 Make file code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_Toc60585573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7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500D3227" w14:textId="673CB622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4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1.3 Startup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_Toc60585574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7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1FD47005" w14:textId="48373AD2" w:rsidR="00FB0B02" w:rsidRDefault="00B40A51" w:rsidP="002031CA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5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1.4 Output Files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_Toc60585575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8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33DA2624" w14:textId="5091149D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77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 Debugging Techniques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_Toc60585577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9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52F60101" w14:textId="269CDF32" w:rsidR="00FB0B02" w:rsidRDefault="00B40A5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8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1.6.1 Step in, step over and step out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_Toc60585578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9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4291599B" w14:textId="77E7B733" w:rsidR="00FB0B02" w:rsidRDefault="00B40A5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79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1.6.2 Disassembly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_Toc60585579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9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5D276BC5" w14:textId="3EB18138" w:rsidR="00FB0B02" w:rsidRDefault="00B40A5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val="en-IN" w:eastAsia="en-IN" w:bidi="ar-SA"/>
            </w:rPr>
          </w:pPr>
          <w:hyperlink w:anchor="_Toc60585580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1.6.3 Break points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_Toc60585580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9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4C5E43F3" w14:textId="1EA5FFB9" w:rsidR="00FB0B02" w:rsidRDefault="00B40A5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85581" w:history="1">
            <w:r w:rsidR="00FB0B02" w:rsidRPr="00BC70B4">
              <w:rPr>
                <w:rStyle w:val="Hyperlink"/>
                <w:rFonts w:ascii="Times New Roman" w:hAnsi="Times New Roman"/>
                <w:noProof/>
              </w:rPr>
              <w:t>2. Activity 2 (Driver code development)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_Toc60585581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11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5761A3E2" w14:textId="57739E60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2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2.1 MCU Specific Header File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_Toc60585582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11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57D8F070" w14:textId="66EEF1D0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3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</w:rPr>
              <w:t>2.2 GPIO Driver File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_Toc60585583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11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0FDF5AEA" w14:textId="0F8ABB1D" w:rsidR="00FB0B02" w:rsidRDefault="00B40A51" w:rsidP="002031CA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4" w:history="1">
            <w:r w:rsidR="00FB0B02" w:rsidRPr="00BC70B4">
              <w:rPr>
                <w:rStyle w:val="Hyperlink"/>
                <w:rFonts w:ascii="Times New Roman" w:hAnsi="Times New Roman"/>
                <w:b/>
                <w:bCs/>
                <w:noProof/>
                <w:lang w:val="en-IN"/>
              </w:rPr>
              <w:t>2.3 Source File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_Toc60585584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16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06AF725E" w14:textId="1DCBAAB6" w:rsidR="00FB0B02" w:rsidRDefault="00B40A5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85586" w:history="1">
            <w:r w:rsidR="00FB0B02" w:rsidRPr="00BC70B4">
              <w:rPr>
                <w:rStyle w:val="Hyperlink"/>
                <w:rFonts w:ascii="Times New Roman" w:hAnsi="Times New Roman"/>
                <w:noProof/>
              </w:rPr>
              <w:t>3. Activity 3 (Mini Project)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_Toc60585586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26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13C32BD6" w14:textId="01BB68DB" w:rsidR="00FB0B02" w:rsidRDefault="00B40A5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7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3.1 Main Logic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_Toc60585587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26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4EFA30DF" w14:textId="0D72D63D" w:rsidR="00FB0B02" w:rsidRDefault="00B40A51" w:rsidP="002031CA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val="en-IN" w:eastAsia="en-IN" w:bidi="ar-SA"/>
            </w:rPr>
          </w:pPr>
          <w:hyperlink w:anchor="_Toc60585588" w:history="1">
            <w:r w:rsidR="00FB0B02" w:rsidRPr="00BC70B4">
              <w:rPr>
                <w:rStyle w:val="Hyperlink"/>
                <w:rFonts w:ascii="Times New Roman" w:hAnsi="Times New Roman"/>
                <w:b/>
                <w:noProof/>
              </w:rPr>
              <w:t>3.2 Arduino Code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_Toc60585588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26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6F31A8A3" w14:textId="324E7291" w:rsidR="00FB0B02" w:rsidRDefault="00B40A5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val="en-IN" w:eastAsia="en-IN" w:bidi="ar-SA"/>
            </w:rPr>
          </w:pPr>
          <w:hyperlink w:anchor="_Toc60585590" w:history="1">
            <w:r w:rsidR="00FB0B02" w:rsidRPr="00BC70B4">
              <w:rPr>
                <w:rStyle w:val="Hyperlink"/>
                <w:rFonts w:ascii="Times New Roman" w:hAnsi="Times New Roman"/>
                <w:noProof/>
              </w:rPr>
              <w:t>4. References</w:t>
            </w:r>
            <w:r w:rsidR="00FB0B02">
              <w:rPr>
                <w:noProof/>
                <w:webHidden/>
              </w:rPr>
              <w:tab/>
            </w:r>
            <w:r w:rsidR="00FB0B02">
              <w:rPr>
                <w:noProof/>
                <w:webHidden/>
              </w:rPr>
              <w:fldChar w:fldCharType="begin"/>
            </w:r>
            <w:r w:rsidR="00FB0B02">
              <w:rPr>
                <w:noProof/>
                <w:webHidden/>
              </w:rPr>
              <w:instrText xml:space="preserve"> PAGEREF _Toc60585590 \h </w:instrText>
            </w:r>
            <w:r w:rsidR="00FB0B02">
              <w:rPr>
                <w:noProof/>
                <w:webHidden/>
              </w:rPr>
            </w:r>
            <w:r w:rsidR="00FB0B02">
              <w:rPr>
                <w:noProof/>
                <w:webHidden/>
              </w:rPr>
              <w:fldChar w:fldCharType="separate"/>
            </w:r>
            <w:r w:rsidR="00980A7C">
              <w:rPr>
                <w:noProof/>
                <w:webHidden/>
              </w:rPr>
              <w:t>28</w:t>
            </w:r>
            <w:r w:rsidR="00FB0B02">
              <w:rPr>
                <w:noProof/>
                <w:webHidden/>
              </w:rPr>
              <w:fldChar w:fldCharType="end"/>
            </w:r>
          </w:hyperlink>
        </w:p>
        <w:p w14:paraId="48DC9A97" w14:textId="5F1F55F2" w:rsidR="00DB5DE8" w:rsidRDefault="00DB5DE8" w:rsidP="0054742A">
          <w:pPr>
            <w:rPr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4F38626" w14:textId="60E0DC54" w:rsidR="0054742A" w:rsidRDefault="0054742A" w:rsidP="0054742A">
      <w:pPr>
        <w:rPr>
          <w:noProof/>
        </w:rPr>
      </w:pPr>
    </w:p>
    <w:p w14:paraId="2D7165CC" w14:textId="7715CD2A" w:rsidR="0054742A" w:rsidRDefault="0054742A" w:rsidP="0054742A">
      <w:pPr>
        <w:rPr>
          <w:noProof/>
        </w:rPr>
      </w:pPr>
    </w:p>
    <w:p w14:paraId="1A6CB75A" w14:textId="7C00C449" w:rsidR="0054742A" w:rsidRDefault="0054742A" w:rsidP="0054742A">
      <w:pPr>
        <w:rPr>
          <w:noProof/>
        </w:rPr>
      </w:pPr>
    </w:p>
    <w:p w14:paraId="44772A6B" w14:textId="4208C246" w:rsidR="0054742A" w:rsidRDefault="0054742A" w:rsidP="0054742A">
      <w:pPr>
        <w:rPr>
          <w:noProof/>
        </w:rPr>
      </w:pPr>
    </w:p>
    <w:p w14:paraId="6511C19B" w14:textId="5AC7A3A0" w:rsidR="0054742A" w:rsidRDefault="0054742A" w:rsidP="0054742A">
      <w:pPr>
        <w:rPr>
          <w:noProof/>
        </w:rPr>
      </w:pPr>
    </w:p>
    <w:p w14:paraId="01689068" w14:textId="716E234A" w:rsidR="0054742A" w:rsidRDefault="0054742A" w:rsidP="00497ACD">
      <w:pPr>
        <w:ind w:firstLine="0"/>
        <w:rPr>
          <w:noProof/>
        </w:rPr>
      </w:pPr>
    </w:p>
    <w:p w14:paraId="0CB743AB" w14:textId="77777777" w:rsidR="00D4281F" w:rsidRDefault="00D4281F" w:rsidP="001C1DE1">
      <w:pPr>
        <w:pStyle w:val="TOCHeading"/>
      </w:pPr>
    </w:p>
    <w:p w14:paraId="0CB259C6" w14:textId="77777777" w:rsidR="00D4281F" w:rsidRDefault="00D4281F" w:rsidP="001C1DE1">
      <w:pPr>
        <w:pStyle w:val="TOCHeading"/>
      </w:pPr>
    </w:p>
    <w:p w14:paraId="7105CF16" w14:textId="77777777" w:rsidR="00D4281F" w:rsidRDefault="00D4281F" w:rsidP="001C1DE1">
      <w:pPr>
        <w:pStyle w:val="TOCHeading"/>
      </w:pPr>
    </w:p>
    <w:p w14:paraId="784D7D75" w14:textId="7B1D4D52" w:rsidR="00D4281F" w:rsidRDefault="00D4281F" w:rsidP="001C1DE1">
      <w:pPr>
        <w:pStyle w:val="TOCHeading"/>
      </w:pPr>
    </w:p>
    <w:p w14:paraId="0E6FE7EC" w14:textId="4356E9A0" w:rsidR="001C1DE1" w:rsidRDefault="001C1DE1" w:rsidP="001C1DE1">
      <w:pPr>
        <w:pStyle w:val="TOCHeading"/>
      </w:pPr>
      <w:r>
        <w:lastRenderedPageBreak/>
        <w:t>Table of Figures</w:t>
      </w:r>
    </w:p>
    <w:p w14:paraId="68DB4C3B" w14:textId="77777777" w:rsidR="001C1DE1" w:rsidRDefault="001C1DE1">
      <w:pPr>
        <w:pStyle w:val="TableofFigures"/>
        <w:tabs>
          <w:tab w:val="right" w:leader="dot" w:pos="10160"/>
        </w:tabs>
        <w:rPr>
          <w:noProof/>
        </w:rPr>
      </w:pPr>
    </w:p>
    <w:p w14:paraId="42F383A8" w14:textId="2F09C270" w:rsidR="003A0515" w:rsidRDefault="003A0515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60584397" w:history="1">
        <w:r w:rsidRPr="00FB6D18">
          <w:rPr>
            <w:rStyle w:val="Hyperlink"/>
            <w:noProof/>
          </w:rPr>
          <w:t>Figure 1.Linker 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_Toc60584397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80A7C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0E98A1" w14:textId="521A2BE4" w:rsidR="003A0515" w:rsidRDefault="00B40A5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5" w:anchor="_Toc60584398" w:history="1">
        <w:r w:rsidR="003A0515" w:rsidRPr="00FB6D18">
          <w:rPr>
            <w:rStyle w:val="Hyperlink"/>
            <w:noProof/>
          </w:rPr>
          <w:t>Figure 2. Main code</w:t>
        </w:r>
        <w:r w:rsidR="003A0515">
          <w:rPr>
            <w:noProof/>
            <w:webHidden/>
          </w:rPr>
          <w:tab/>
        </w:r>
        <w:r w:rsidR="003A0515">
          <w:rPr>
            <w:noProof/>
            <w:webHidden/>
          </w:rPr>
          <w:fldChar w:fldCharType="begin"/>
        </w:r>
        <w:r w:rsidR="003A0515">
          <w:rPr>
            <w:noProof/>
            <w:webHidden/>
          </w:rPr>
          <w:instrText xml:space="preserve"> PAGEREF _Toc60584398 \h </w:instrText>
        </w:r>
        <w:r w:rsidR="003A0515">
          <w:rPr>
            <w:noProof/>
            <w:webHidden/>
          </w:rPr>
          <w:fldChar w:fldCharType="separate"/>
        </w:r>
        <w:r w:rsidR="00980A7C">
          <w:rPr>
            <w:b/>
            <w:bCs/>
            <w:noProof/>
            <w:webHidden/>
          </w:rPr>
          <w:t>Error! Bookmark not defined.</w:t>
        </w:r>
        <w:r w:rsidR="003A0515">
          <w:rPr>
            <w:noProof/>
            <w:webHidden/>
          </w:rPr>
          <w:fldChar w:fldCharType="end"/>
        </w:r>
      </w:hyperlink>
    </w:p>
    <w:p w14:paraId="32020EBD" w14:textId="5542B017" w:rsidR="003A0515" w:rsidRDefault="00B40A5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60584399" w:history="1">
        <w:r w:rsidR="003A0515" w:rsidRPr="00FB6D18">
          <w:rPr>
            <w:rStyle w:val="Hyperlink"/>
            <w:noProof/>
          </w:rPr>
          <w:t>Figure 3. Make file execution</w:t>
        </w:r>
        <w:r w:rsidR="003A0515">
          <w:rPr>
            <w:noProof/>
            <w:webHidden/>
          </w:rPr>
          <w:tab/>
        </w:r>
        <w:r w:rsidR="003A0515">
          <w:rPr>
            <w:noProof/>
            <w:webHidden/>
          </w:rPr>
          <w:fldChar w:fldCharType="begin"/>
        </w:r>
        <w:r w:rsidR="003A0515">
          <w:rPr>
            <w:noProof/>
            <w:webHidden/>
          </w:rPr>
          <w:instrText xml:space="preserve"> PAGEREF _Toc60584399 \h </w:instrText>
        </w:r>
        <w:r w:rsidR="003A0515">
          <w:rPr>
            <w:noProof/>
            <w:webHidden/>
          </w:rPr>
        </w:r>
        <w:r w:rsidR="003A0515">
          <w:rPr>
            <w:noProof/>
            <w:webHidden/>
          </w:rPr>
          <w:fldChar w:fldCharType="separate"/>
        </w:r>
        <w:r w:rsidR="00980A7C">
          <w:rPr>
            <w:noProof/>
            <w:webHidden/>
          </w:rPr>
          <w:t>7</w:t>
        </w:r>
        <w:r w:rsidR="003A0515">
          <w:rPr>
            <w:noProof/>
            <w:webHidden/>
          </w:rPr>
          <w:fldChar w:fldCharType="end"/>
        </w:r>
      </w:hyperlink>
    </w:p>
    <w:p w14:paraId="13FC2F9F" w14:textId="5B48DCAB" w:rsidR="003A0515" w:rsidRDefault="00B40A5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6" w:anchor="_Toc60584400" w:history="1">
        <w:r w:rsidR="003A0515" w:rsidRPr="00FB6D18">
          <w:rPr>
            <w:rStyle w:val="Hyperlink"/>
            <w:noProof/>
          </w:rPr>
          <w:t>Figure 4. Make file code</w:t>
        </w:r>
        <w:r w:rsidR="003A0515">
          <w:rPr>
            <w:noProof/>
            <w:webHidden/>
          </w:rPr>
          <w:tab/>
        </w:r>
        <w:r w:rsidR="003A0515">
          <w:rPr>
            <w:noProof/>
            <w:webHidden/>
          </w:rPr>
          <w:fldChar w:fldCharType="begin"/>
        </w:r>
        <w:r w:rsidR="003A0515">
          <w:rPr>
            <w:noProof/>
            <w:webHidden/>
          </w:rPr>
          <w:instrText xml:space="preserve"> PAGEREF _Toc60584400 \h </w:instrText>
        </w:r>
        <w:r w:rsidR="003A0515">
          <w:rPr>
            <w:noProof/>
            <w:webHidden/>
          </w:rPr>
        </w:r>
        <w:r w:rsidR="003A0515">
          <w:rPr>
            <w:noProof/>
            <w:webHidden/>
          </w:rPr>
          <w:fldChar w:fldCharType="separate"/>
        </w:r>
        <w:r w:rsidR="00980A7C">
          <w:rPr>
            <w:noProof/>
            <w:webHidden/>
          </w:rPr>
          <w:t>7</w:t>
        </w:r>
        <w:r w:rsidR="003A0515">
          <w:rPr>
            <w:noProof/>
            <w:webHidden/>
          </w:rPr>
          <w:fldChar w:fldCharType="end"/>
        </w:r>
      </w:hyperlink>
    </w:p>
    <w:p w14:paraId="4CBB9AC3" w14:textId="4957D950" w:rsidR="003A0515" w:rsidRDefault="00B40A5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7" w:anchor="_Toc60584401" w:history="1">
        <w:r w:rsidR="003A0515" w:rsidRPr="00FB6D18">
          <w:rPr>
            <w:rStyle w:val="Hyperlink"/>
            <w:noProof/>
          </w:rPr>
          <w:t>Figure 5. Startup</w:t>
        </w:r>
        <w:r w:rsidR="003A0515">
          <w:rPr>
            <w:noProof/>
            <w:webHidden/>
          </w:rPr>
          <w:tab/>
        </w:r>
        <w:r w:rsidR="003A0515">
          <w:rPr>
            <w:noProof/>
            <w:webHidden/>
          </w:rPr>
          <w:fldChar w:fldCharType="begin"/>
        </w:r>
        <w:r w:rsidR="003A0515">
          <w:rPr>
            <w:noProof/>
            <w:webHidden/>
          </w:rPr>
          <w:instrText xml:space="preserve"> PAGEREF _Toc60584401 \h </w:instrText>
        </w:r>
        <w:r w:rsidR="003A0515">
          <w:rPr>
            <w:noProof/>
            <w:webHidden/>
          </w:rPr>
        </w:r>
        <w:r w:rsidR="003A0515">
          <w:rPr>
            <w:noProof/>
            <w:webHidden/>
          </w:rPr>
          <w:fldChar w:fldCharType="separate"/>
        </w:r>
        <w:r w:rsidR="00980A7C">
          <w:rPr>
            <w:noProof/>
            <w:webHidden/>
          </w:rPr>
          <w:t>8</w:t>
        </w:r>
        <w:r w:rsidR="003A0515">
          <w:rPr>
            <w:noProof/>
            <w:webHidden/>
          </w:rPr>
          <w:fldChar w:fldCharType="end"/>
        </w:r>
      </w:hyperlink>
    </w:p>
    <w:p w14:paraId="542D06ED" w14:textId="7D77B3F2" w:rsidR="003A0515" w:rsidRDefault="00B40A5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8" w:anchor="_Toc60584402" w:history="1">
        <w:r w:rsidR="003A0515" w:rsidRPr="00FB6D18">
          <w:rPr>
            <w:rStyle w:val="Hyperlink"/>
            <w:noProof/>
          </w:rPr>
          <w:t>Figure 6. Output files</w:t>
        </w:r>
        <w:r w:rsidR="003A0515">
          <w:rPr>
            <w:noProof/>
            <w:webHidden/>
          </w:rPr>
          <w:tab/>
        </w:r>
        <w:r w:rsidR="003A0515">
          <w:rPr>
            <w:noProof/>
            <w:webHidden/>
          </w:rPr>
          <w:fldChar w:fldCharType="begin"/>
        </w:r>
        <w:r w:rsidR="003A0515">
          <w:rPr>
            <w:noProof/>
            <w:webHidden/>
          </w:rPr>
          <w:instrText xml:space="preserve"> PAGEREF _Toc60584402 \h </w:instrText>
        </w:r>
        <w:r w:rsidR="003A0515">
          <w:rPr>
            <w:noProof/>
            <w:webHidden/>
          </w:rPr>
        </w:r>
        <w:r w:rsidR="003A0515">
          <w:rPr>
            <w:noProof/>
            <w:webHidden/>
          </w:rPr>
          <w:fldChar w:fldCharType="separate"/>
        </w:r>
        <w:r w:rsidR="00980A7C">
          <w:rPr>
            <w:noProof/>
            <w:webHidden/>
          </w:rPr>
          <w:t>8</w:t>
        </w:r>
        <w:r w:rsidR="003A0515">
          <w:rPr>
            <w:noProof/>
            <w:webHidden/>
          </w:rPr>
          <w:fldChar w:fldCharType="end"/>
        </w:r>
      </w:hyperlink>
    </w:p>
    <w:p w14:paraId="5E6F9500" w14:textId="3A6298F5" w:rsidR="003A0515" w:rsidRDefault="00B40A5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r:id="rId19" w:anchor="_Toc60584403" w:history="1">
        <w:r w:rsidR="003A0515" w:rsidRPr="00FB6D18">
          <w:rPr>
            <w:rStyle w:val="Hyperlink"/>
            <w:noProof/>
          </w:rPr>
          <w:t>Figure 7. Main Logic function</w:t>
        </w:r>
        <w:r w:rsidR="003A0515">
          <w:rPr>
            <w:noProof/>
            <w:webHidden/>
          </w:rPr>
          <w:tab/>
        </w:r>
        <w:r w:rsidR="003A0515">
          <w:rPr>
            <w:noProof/>
            <w:webHidden/>
          </w:rPr>
          <w:fldChar w:fldCharType="begin"/>
        </w:r>
        <w:r w:rsidR="003A0515">
          <w:rPr>
            <w:noProof/>
            <w:webHidden/>
          </w:rPr>
          <w:instrText xml:space="preserve"> PAGEREF _Toc60584403 \h </w:instrText>
        </w:r>
        <w:r w:rsidR="003A0515">
          <w:rPr>
            <w:noProof/>
            <w:webHidden/>
          </w:rPr>
        </w:r>
        <w:r w:rsidR="003A0515">
          <w:rPr>
            <w:noProof/>
            <w:webHidden/>
          </w:rPr>
          <w:fldChar w:fldCharType="separate"/>
        </w:r>
        <w:r w:rsidR="00980A7C">
          <w:rPr>
            <w:noProof/>
            <w:webHidden/>
          </w:rPr>
          <w:t>26</w:t>
        </w:r>
        <w:r w:rsidR="003A0515">
          <w:rPr>
            <w:noProof/>
            <w:webHidden/>
          </w:rPr>
          <w:fldChar w:fldCharType="end"/>
        </w:r>
      </w:hyperlink>
    </w:p>
    <w:p w14:paraId="196D38E5" w14:textId="276EFA56" w:rsidR="001C1DE1" w:rsidRDefault="003A0515" w:rsidP="00544300">
      <w:pPr>
        <w:ind w:firstLine="0"/>
        <w:rPr>
          <w:noProof/>
        </w:rPr>
      </w:pPr>
      <w:r>
        <w:rPr>
          <w:noProof/>
        </w:rPr>
        <w:fldChar w:fldCharType="end"/>
      </w:r>
    </w:p>
    <w:p w14:paraId="0BA34A8D" w14:textId="77777777" w:rsidR="00D4281F" w:rsidRDefault="009C3C72" w:rsidP="009C3C72">
      <w:pPr>
        <w:pStyle w:val="TOCHeading"/>
        <w:rPr>
          <w:noProof/>
        </w:rPr>
      </w:pPr>
      <w:r>
        <w:t>List of Tables</w:t>
      </w:r>
      <w:r>
        <w:fldChar w:fldCharType="begin"/>
      </w:r>
      <w:r>
        <w:instrText xml:space="preserve"> TOC \h \z \t "tables" \c </w:instrText>
      </w:r>
      <w:r>
        <w:fldChar w:fldCharType="separate"/>
      </w:r>
    </w:p>
    <w:p w14:paraId="4CFDCA47" w14:textId="126FC77C" w:rsidR="009C3C72" w:rsidRDefault="00D4281F" w:rsidP="009C3C72">
      <w:pPr>
        <w:pStyle w:val="TOCHeading"/>
      </w:pPr>
      <w:r>
        <w:rPr>
          <w:b w:val="0"/>
          <w:bCs w:val="0"/>
          <w:noProof/>
        </w:rPr>
        <w:t>No table of figures entries found.</w:t>
      </w:r>
      <w:r w:rsidR="009C3C72">
        <w:fldChar w:fldCharType="end"/>
      </w:r>
    </w:p>
    <w:p w14:paraId="2CF00098" w14:textId="729EB3DC" w:rsidR="009C3C72" w:rsidRDefault="009C3C72" w:rsidP="0054742A"/>
    <w:p w14:paraId="4D67020C" w14:textId="5552FB47" w:rsidR="009C3C72" w:rsidRDefault="009C3C72" w:rsidP="0054742A"/>
    <w:p w14:paraId="6B7EB087" w14:textId="27F60E58" w:rsidR="009C3C72" w:rsidRDefault="009C3C72" w:rsidP="0054742A"/>
    <w:p w14:paraId="2590FDCB" w14:textId="33B9D18C" w:rsidR="009C3C72" w:rsidRDefault="009C3C72" w:rsidP="0054742A"/>
    <w:p w14:paraId="7AA8B781" w14:textId="67114694" w:rsidR="009C3C72" w:rsidRDefault="009C3C72" w:rsidP="0054742A"/>
    <w:p w14:paraId="1CCD948D" w14:textId="5F323612" w:rsidR="009C3C72" w:rsidRDefault="009C3C72" w:rsidP="0054742A"/>
    <w:p w14:paraId="2451414F" w14:textId="74E8A787" w:rsidR="009C3C72" w:rsidRDefault="009C3C72" w:rsidP="0054742A"/>
    <w:p w14:paraId="1C6FE4F9" w14:textId="01820E41" w:rsidR="009C3C72" w:rsidRDefault="009C3C72" w:rsidP="0054742A"/>
    <w:p w14:paraId="75697D6C" w14:textId="13DED345" w:rsidR="009C3C72" w:rsidRDefault="009C3C72" w:rsidP="0054742A"/>
    <w:p w14:paraId="665BB7C2" w14:textId="1F31F237" w:rsidR="009C3C72" w:rsidRDefault="009C3C72" w:rsidP="0054742A"/>
    <w:p w14:paraId="5A25E0ED" w14:textId="7E245E5E" w:rsidR="009C3C72" w:rsidRDefault="009C3C72" w:rsidP="0054742A"/>
    <w:p w14:paraId="5445383B" w14:textId="2A1D7D2A" w:rsidR="009C3C72" w:rsidRDefault="009C3C72" w:rsidP="0054742A"/>
    <w:p w14:paraId="48577B11" w14:textId="3391DD61" w:rsidR="009C3C72" w:rsidRDefault="009C3C72" w:rsidP="0054742A"/>
    <w:p w14:paraId="7DE6930C" w14:textId="3E80E903" w:rsidR="009C3C72" w:rsidRDefault="009C3C72" w:rsidP="0054742A"/>
    <w:p w14:paraId="7277ED48" w14:textId="7DD6D126" w:rsidR="00544300" w:rsidRDefault="00544300" w:rsidP="0054742A"/>
    <w:p w14:paraId="35229185" w14:textId="0A3578C1" w:rsidR="00544300" w:rsidRDefault="00544300" w:rsidP="0054742A"/>
    <w:p w14:paraId="40664AFF" w14:textId="2F57EC09" w:rsidR="00544300" w:rsidRDefault="00544300" w:rsidP="0054742A"/>
    <w:p w14:paraId="5B06CF1D" w14:textId="2F446E11" w:rsidR="00544300" w:rsidRDefault="00544300" w:rsidP="0054742A"/>
    <w:p w14:paraId="6F3F568B" w14:textId="6BE80090" w:rsidR="00544300" w:rsidRDefault="00544300" w:rsidP="0054742A"/>
    <w:p w14:paraId="3E6A8E12" w14:textId="18D928D3" w:rsidR="00544300" w:rsidRDefault="00544300" w:rsidP="0054742A"/>
    <w:p w14:paraId="5DFFE9C9" w14:textId="77777777" w:rsidR="00544300" w:rsidRDefault="00544300" w:rsidP="0054742A"/>
    <w:p w14:paraId="6826B110" w14:textId="331206ED" w:rsidR="009C3C72" w:rsidRDefault="009C3C72" w:rsidP="008414AB">
      <w:pPr>
        <w:ind w:firstLine="0"/>
      </w:pPr>
    </w:p>
    <w:p w14:paraId="0DE4A32D" w14:textId="1B9D7060" w:rsidR="00A770BF" w:rsidRPr="00605204" w:rsidRDefault="00A770BF" w:rsidP="00A770BF">
      <w:pPr>
        <w:pStyle w:val="Heading1"/>
        <w:rPr>
          <w:rFonts w:ascii="Times New Roman" w:hAnsi="Times New Roman"/>
          <w:sz w:val="32"/>
          <w:szCs w:val="32"/>
        </w:rPr>
      </w:pPr>
      <w:bookmarkStart w:id="5" w:name="_Toc60519624"/>
      <w:bookmarkStart w:id="6" w:name="_Toc60585566"/>
      <w:bookmarkEnd w:id="1"/>
      <w:bookmarkEnd w:id="2"/>
      <w:bookmarkEnd w:id="3"/>
      <w:bookmarkEnd w:id="4"/>
      <w:r w:rsidRPr="00605204">
        <w:rPr>
          <w:rFonts w:ascii="Times New Roman" w:hAnsi="Times New Roman"/>
          <w:sz w:val="32"/>
          <w:szCs w:val="32"/>
        </w:rPr>
        <w:t>1. Activity</w:t>
      </w:r>
      <w:bookmarkEnd w:id="5"/>
      <w:r w:rsidR="004F3F90">
        <w:rPr>
          <w:rFonts w:ascii="Times New Roman" w:hAnsi="Times New Roman"/>
          <w:sz w:val="32"/>
          <w:szCs w:val="32"/>
        </w:rPr>
        <w:t>1</w:t>
      </w:r>
      <w:bookmarkEnd w:id="6"/>
    </w:p>
    <w:p w14:paraId="1754A933" w14:textId="77777777" w:rsidR="00A770BF" w:rsidRPr="0046613F" w:rsidRDefault="00A770BF" w:rsidP="00A770BF">
      <w:pPr>
        <w:pStyle w:val="Heading2"/>
        <w:rPr>
          <w:rFonts w:ascii="Times New Roman" w:hAnsi="Times New Roman"/>
          <w:b/>
          <w:sz w:val="32"/>
          <w:szCs w:val="32"/>
        </w:rPr>
      </w:pPr>
      <w:bookmarkStart w:id="7" w:name="_Toc60519625"/>
      <w:bookmarkStart w:id="8" w:name="_Toc60585567"/>
      <w:r>
        <w:rPr>
          <w:rFonts w:ascii="Times New Roman" w:hAnsi="Times New Roman"/>
          <w:b/>
          <w:sz w:val="28"/>
          <w:szCs w:val="28"/>
        </w:rPr>
        <w:t xml:space="preserve">1.1 </w:t>
      </w:r>
      <w:r w:rsidRPr="0046613F">
        <w:rPr>
          <w:rFonts w:ascii="Times New Roman" w:hAnsi="Times New Roman"/>
          <w:b/>
          <w:sz w:val="28"/>
          <w:szCs w:val="28"/>
        </w:rPr>
        <w:t>Linker Script</w:t>
      </w:r>
      <w:bookmarkEnd w:id="7"/>
      <w:bookmarkEnd w:id="8"/>
    </w:p>
    <w:p w14:paraId="25EBD7AE" w14:textId="77777777" w:rsidR="00A770BF" w:rsidRPr="00E85758" w:rsidRDefault="00A770BF" w:rsidP="00A770BF">
      <w:pPr>
        <w:rPr>
          <w:rFonts w:ascii="Times New Roman" w:hAnsi="Times New Roman"/>
        </w:rPr>
      </w:pPr>
    </w:p>
    <w:p w14:paraId="7082ED90" w14:textId="0FF89A1E" w:rsidR="00963FE2" w:rsidRDefault="00FB0B02" w:rsidP="00963FE2">
      <w:pPr>
        <w:keepNext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4F3D1CA8" wp14:editId="74550A4B">
            <wp:simplePos x="0" y="0"/>
            <wp:positionH relativeFrom="column">
              <wp:posOffset>0</wp:posOffset>
            </wp:positionH>
            <wp:positionV relativeFrom="paragraph">
              <wp:posOffset>167005</wp:posOffset>
            </wp:positionV>
            <wp:extent cx="6457950" cy="5552440"/>
            <wp:effectExtent l="0" t="0" r="0" b="0"/>
            <wp:wrapTopAndBottom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DF2FE" w14:textId="6A82130F" w:rsidR="00A770BF" w:rsidRPr="00E85758" w:rsidRDefault="00963FE2" w:rsidP="00963FE2">
      <w:pPr>
        <w:pStyle w:val="Caption"/>
        <w:rPr>
          <w:rFonts w:ascii="Times New Roman" w:hAnsi="Times New Roman"/>
        </w:rPr>
      </w:pPr>
      <w:bookmarkStart w:id="9" w:name="_Toc60584397"/>
      <w:r>
        <w:t xml:space="preserve">Fig </w:t>
      </w:r>
      <w:r w:rsidR="00B40A51">
        <w:fldChar w:fldCharType="begin"/>
      </w:r>
      <w:r w:rsidR="00B40A51">
        <w:instrText xml:space="preserve"> SEQ Figure \* ARABIC </w:instrText>
      </w:r>
      <w:r w:rsidR="00B40A51">
        <w:fldChar w:fldCharType="separate"/>
      </w:r>
      <w:r w:rsidR="00980A7C">
        <w:rPr>
          <w:noProof/>
        </w:rPr>
        <w:t>1</w:t>
      </w:r>
      <w:r w:rsidR="00B40A51">
        <w:rPr>
          <w:noProof/>
        </w:rPr>
        <w:fldChar w:fldCharType="end"/>
      </w:r>
      <w:r>
        <w:t>.Linker Script</w:t>
      </w:r>
      <w:bookmarkEnd w:id="9"/>
    </w:p>
    <w:p w14:paraId="091FF0BD" w14:textId="77777777" w:rsidR="00A770BF" w:rsidRDefault="00A770BF" w:rsidP="00A770BF">
      <w:pPr>
        <w:rPr>
          <w:rFonts w:ascii="Times New Roman" w:hAnsi="Times New Roman"/>
        </w:rPr>
      </w:pPr>
    </w:p>
    <w:p w14:paraId="29633CCE" w14:textId="580750AA" w:rsidR="00A770BF" w:rsidRDefault="00A770BF" w:rsidP="00A770BF">
      <w:pPr>
        <w:rPr>
          <w:rFonts w:ascii="Times New Roman" w:hAnsi="Times New Roman"/>
        </w:rPr>
      </w:pPr>
    </w:p>
    <w:p w14:paraId="2BAE78F4" w14:textId="5D74FF60" w:rsidR="00FB0B02" w:rsidRDefault="00FB0B02" w:rsidP="00A770BF">
      <w:pPr>
        <w:rPr>
          <w:rFonts w:ascii="Times New Roman" w:hAnsi="Times New Roman"/>
        </w:rPr>
      </w:pPr>
    </w:p>
    <w:p w14:paraId="6C75F1D8" w14:textId="77777777" w:rsidR="00FB0B02" w:rsidRPr="00E85758" w:rsidRDefault="00FB0B02" w:rsidP="00A770BF">
      <w:pPr>
        <w:rPr>
          <w:rFonts w:ascii="Times New Roman" w:hAnsi="Times New Roman"/>
        </w:rPr>
      </w:pPr>
    </w:p>
    <w:p w14:paraId="5F2082E0" w14:textId="186E990A" w:rsidR="00A770BF" w:rsidRPr="0046613F" w:rsidRDefault="00A770BF" w:rsidP="00A770B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10" w:name="_Toc60519626"/>
      <w:bookmarkStart w:id="11" w:name="_Toc60585568"/>
      <w:r w:rsidRPr="0046613F">
        <w:rPr>
          <w:rFonts w:ascii="Times New Roman" w:hAnsi="Times New Roman"/>
          <w:b/>
          <w:sz w:val="28"/>
          <w:szCs w:val="28"/>
        </w:rPr>
        <w:t>1.2 Make file</w:t>
      </w:r>
      <w:bookmarkEnd w:id="10"/>
      <w:bookmarkEnd w:id="11"/>
    </w:p>
    <w:p w14:paraId="4CD3B4C8" w14:textId="77777777" w:rsidR="00FB0B02" w:rsidRDefault="00963FE2" w:rsidP="00FB0B02">
      <w:pPr>
        <w:pStyle w:val="Heading3"/>
        <w:rPr>
          <w:rFonts w:ascii="Times New Roman" w:hAnsi="Times New Roman"/>
          <w:b/>
          <w:sz w:val="24"/>
        </w:rPr>
      </w:pPr>
      <w:bookmarkStart w:id="12" w:name="_Toc60585569"/>
      <w:r>
        <w:rPr>
          <w:rFonts w:ascii="Times New Roman" w:hAnsi="Times New Roman"/>
          <w:b/>
          <w:sz w:val="24"/>
        </w:rPr>
        <w:t xml:space="preserve">1.2.1 </w:t>
      </w:r>
      <w:r w:rsidR="00A770BF" w:rsidRPr="00B12A00">
        <w:rPr>
          <w:rFonts w:ascii="Times New Roman" w:hAnsi="Times New Roman"/>
          <w:b/>
          <w:sz w:val="24"/>
        </w:rPr>
        <w:t>Main code</w:t>
      </w:r>
      <w:bookmarkEnd w:id="12"/>
    </w:p>
    <w:p w14:paraId="7A64CC22" w14:textId="523A964A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lastRenderedPageBreak/>
        <w:t xml:space="preserve">#include&lt;stdio.h&gt;  </w:t>
      </w:r>
    </w:p>
    <w:p w14:paraId="07F83335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int </w:t>
      </w:r>
      <w:proofErr w:type="gramStart"/>
      <w:r w:rsidRPr="00714034">
        <w:rPr>
          <w:rFonts w:ascii="Times New Roman" w:hAnsi="Times New Roman"/>
          <w:b/>
          <w:sz w:val="24"/>
        </w:rPr>
        <w:t>main(</w:t>
      </w:r>
      <w:proofErr w:type="gramEnd"/>
      <w:r w:rsidRPr="00714034">
        <w:rPr>
          <w:rFonts w:ascii="Times New Roman" w:hAnsi="Times New Roman"/>
          <w:b/>
          <w:sz w:val="24"/>
        </w:rPr>
        <w:t xml:space="preserve">)    </w:t>
      </w:r>
    </w:p>
    <w:p w14:paraId="57D13FA9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{    </w:t>
      </w:r>
    </w:p>
    <w:p w14:paraId="11841435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int </w:t>
      </w:r>
      <w:proofErr w:type="spellStart"/>
      <w:r w:rsidRPr="00714034">
        <w:rPr>
          <w:rFonts w:ascii="Times New Roman" w:hAnsi="Times New Roman"/>
          <w:b/>
          <w:sz w:val="24"/>
        </w:rPr>
        <w:t>i</w:t>
      </w:r>
      <w:proofErr w:type="spellEnd"/>
      <w:r w:rsidRPr="00714034">
        <w:rPr>
          <w:rFonts w:ascii="Times New Roman" w:hAnsi="Times New Roman"/>
          <w:b/>
          <w:sz w:val="24"/>
        </w:rPr>
        <w:t>;</w:t>
      </w:r>
    </w:p>
    <w:p w14:paraId="1307F89E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int fact=</w:t>
      </w:r>
      <w:proofErr w:type="gramStart"/>
      <w:r w:rsidRPr="00714034">
        <w:rPr>
          <w:rFonts w:ascii="Times New Roman" w:hAnsi="Times New Roman"/>
          <w:b/>
          <w:sz w:val="24"/>
        </w:rPr>
        <w:t>1,num</w:t>
      </w:r>
      <w:proofErr w:type="gramEnd"/>
      <w:r w:rsidRPr="00714034">
        <w:rPr>
          <w:rFonts w:ascii="Times New Roman" w:hAnsi="Times New Roman"/>
          <w:b/>
          <w:sz w:val="24"/>
        </w:rPr>
        <w:t xml:space="preserve">;    </w:t>
      </w:r>
    </w:p>
    <w:p w14:paraId="33D98430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</w:t>
      </w:r>
      <w:proofErr w:type="spellStart"/>
      <w:proofErr w:type="gramStart"/>
      <w:r w:rsidRPr="00714034">
        <w:rPr>
          <w:rFonts w:ascii="Times New Roman" w:hAnsi="Times New Roman"/>
          <w:b/>
          <w:sz w:val="24"/>
        </w:rPr>
        <w:t>printf</w:t>
      </w:r>
      <w:proofErr w:type="spellEnd"/>
      <w:r w:rsidRPr="00714034">
        <w:rPr>
          <w:rFonts w:ascii="Times New Roman" w:hAnsi="Times New Roman"/>
          <w:b/>
          <w:sz w:val="24"/>
        </w:rPr>
        <w:t>(</w:t>
      </w:r>
      <w:proofErr w:type="gramEnd"/>
      <w:r w:rsidRPr="00714034">
        <w:rPr>
          <w:rFonts w:ascii="Times New Roman" w:hAnsi="Times New Roman"/>
          <w:b/>
          <w:sz w:val="24"/>
        </w:rPr>
        <w:t xml:space="preserve">"Enter a number: ");    </w:t>
      </w:r>
    </w:p>
    <w:p w14:paraId="3AB10785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</w:t>
      </w:r>
    </w:p>
    <w:p w14:paraId="347A4A3D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 </w:t>
      </w:r>
      <w:proofErr w:type="spellStart"/>
      <w:r w:rsidRPr="00714034">
        <w:rPr>
          <w:rFonts w:ascii="Times New Roman" w:hAnsi="Times New Roman"/>
          <w:b/>
          <w:sz w:val="24"/>
        </w:rPr>
        <w:t>scanf</w:t>
      </w:r>
      <w:proofErr w:type="spellEnd"/>
      <w:r w:rsidRPr="00714034">
        <w:rPr>
          <w:rFonts w:ascii="Times New Roman" w:hAnsi="Times New Roman"/>
          <w:b/>
          <w:sz w:val="24"/>
        </w:rPr>
        <w:t>("%</w:t>
      </w:r>
      <w:proofErr w:type="spellStart"/>
      <w:r w:rsidRPr="00714034">
        <w:rPr>
          <w:rFonts w:ascii="Times New Roman" w:hAnsi="Times New Roman"/>
          <w:b/>
          <w:sz w:val="24"/>
        </w:rPr>
        <w:t>d</w:t>
      </w:r>
      <w:proofErr w:type="gramStart"/>
      <w:r w:rsidRPr="00714034">
        <w:rPr>
          <w:rFonts w:ascii="Times New Roman" w:hAnsi="Times New Roman"/>
          <w:b/>
          <w:sz w:val="24"/>
        </w:rPr>
        <w:t>",&amp;</w:t>
      </w:r>
      <w:proofErr w:type="gramEnd"/>
      <w:r w:rsidRPr="00714034">
        <w:rPr>
          <w:rFonts w:ascii="Times New Roman" w:hAnsi="Times New Roman"/>
          <w:b/>
          <w:sz w:val="24"/>
        </w:rPr>
        <w:t>num</w:t>
      </w:r>
      <w:proofErr w:type="spellEnd"/>
      <w:r w:rsidRPr="00714034">
        <w:rPr>
          <w:rFonts w:ascii="Times New Roman" w:hAnsi="Times New Roman"/>
          <w:b/>
          <w:sz w:val="24"/>
        </w:rPr>
        <w:t xml:space="preserve">);    </w:t>
      </w:r>
    </w:p>
    <w:p w14:paraId="527EE698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   for(</w:t>
      </w:r>
      <w:proofErr w:type="spellStart"/>
      <w:r w:rsidRPr="00714034">
        <w:rPr>
          <w:rFonts w:ascii="Times New Roman" w:hAnsi="Times New Roman"/>
          <w:b/>
          <w:sz w:val="24"/>
        </w:rPr>
        <w:t>i</w:t>
      </w:r>
      <w:proofErr w:type="spellEnd"/>
      <w:r w:rsidRPr="00714034">
        <w:rPr>
          <w:rFonts w:ascii="Times New Roman" w:hAnsi="Times New Roman"/>
          <w:b/>
          <w:sz w:val="24"/>
        </w:rPr>
        <w:t>=</w:t>
      </w:r>
      <w:proofErr w:type="gramStart"/>
      <w:r w:rsidRPr="00714034">
        <w:rPr>
          <w:rFonts w:ascii="Times New Roman" w:hAnsi="Times New Roman"/>
          <w:b/>
          <w:sz w:val="24"/>
        </w:rPr>
        <w:t>1;i</w:t>
      </w:r>
      <w:proofErr w:type="gramEnd"/>
      <w:r w:rsidRPr="00714034">
        <w:rPr>
          <w:rFonts w:ascii="Times New Roman" w:hAnsi="Times New Roman"/>
          <w:b/>
          <w:sz w:val="24"/>
        </w:rPr>
        <w:t>&lt;=</w:t>
      </w:r>
      <w:proofErr w:type="spellStart"/>
      <w:r w:rsidRPr="00714034">
        <w:rPr>
          <w:rFonts w:ascii="Times New Roman" w:hAnsi="Times New Roman"/>
          <w:b/>
          <w:sz w:val="24"/>
        </w:rPr>
        <w:t>num;i</w:t>
      </w:r>
      <w:proofErr w:type="spellEnd"/>
      <w:r w:rsidRPr="00714034">
        <w:rPr>
          <w:rFonts w:ascii="Times New Roman" w:hAnsi="Times New Roman"/>
          <w:b/>
          <w:sz w:val="24"/>
        </w:rPr>
        <w:t>++)</w:t>
      </w:r>
    </w:p>
    <w:p w14:paraId="6961264A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ab/>
        <w:t xml:space="preserve">{    </w:t>
      </w:r>
    </w:p>
    <w:p w14:paraId="4F06D340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     fact=fact*</w:t>
      </w:r>
      <w:proofErr w:type="spellStart"/>
      <w:r w:rsidRPr="00714034">
        <w:rPr>
          <w:rFonts w:ascii="Times New Roman" w:hAnsi="Times New Roman"/>
          <w:b/>
          <w:sz w:val="24"/>
        </w:rPr>
        <w:t>i</w:t>
      </w:r>
      <w:proofErr w:type="spellEnd"/>
      <w:r w:rsidRPr="00714034">
        <w:rPr>
          <w:rFonts w:ascii="Times New Roman" w:hAnsi="Times New Roman"/>
          <w:b/>
          <w:sz w:val="24"/>
        </w:rPr>
        <w:t xml:space="preserve">;    </w:t>
      </w:r>
    </w:p>
    <w:p w14:paraId="53E32D71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   }    </w:t>
      </w:r>
    </w:p>
    <w:p w14:paraId="4D53372B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  </w:t>
      </w:r>
      <w:proofErr w:type="spellStart"/>
      <w:proofErr w:type="gramStart"/>
      <w:r w:rsidRPr="00714034">
        <w:rPr>
          <w:rFonts w:ascii="Times New Roman" w:hAnsi="Times New Roman"/>
          <w:b/>
          <w:sz w:val="24"/>
        </w:rPr>
        <w:t>printf</w:t>
      </w:r>
      <w:proofErr w:type="spellEnd"/>
      <w:r w:rsidRPr="00714034">
        <w:rPr>
          <w:rFonts w:ascii="Times New Roman" w:hAnsi="Times New Roman"/>
          <w:b/>
          <w:sz w:val="24"/>
        </w:rPr>
        <w:t>(</w:t>
      </w:r>
      <w:proofErr w:type="gramEnd"/>
      <w:r w:rsidRPr="00714034">
        <w:rPr>
          <w:rFonts w:ascii="Times New Roman" w:hAnsi="Times New Roman"/>
          <w:b/>
          <w:sz w:val="24"/>
        </w:rPr>
        <w:t>"Factorial of %d is: %d",</w:t>
      </w:r>
      <w:proofErr w:type="spellStart"/>
      <w:r w:rsidRPr="00714034">
        <w:rPr>
          <w:rFonts w:ascii="Times New Roman" w:hAnsi="Times New Roman"/>
          <w:b/>
          <w:sz w:val="24"/>
        </w:rPr>
        <w:t>num,fact</w:t>
      </w:r>
      <w:proofErr w:type="spellEnd"/>
      <w:r w:rsidRPr="00714034">
        <w:rPr>
          <w:rFonts w:ascii="Times New Roman" w:hAnsi="Times New Roman"/>
          <w:b/>
          <w:sz w:val="24"/>
        </w:rPr>
        <w:t xml:space="preserve">);    </w:t>
      </w:r>
    </w:p>
    <w:p w14:paraId="0C7854C6" w14:textId="77777777" w:rsidR="00714034" w:rsidRPr="00714034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 xml:space="preserve">return 0;  </w:t>
      </w:r>
    </w:p>
    <w:p w14:paraId="575EFEB9" w14:textId="7F58F5D6" w:rsidR="004F3F90" w:rsidRPr="00B12A00" w:rsidRDefault="00714034" w:rsidP="00714034">
      <w:pPr>
        <w:pStyle w:val="Heading3"/>
        <w:rPr>
          <w:rFonts w:ascii="Times New Roman" w:hAnsi="Times New Roman"/>
          <w:b/>
          <w:sz w:val="24"/>
        </w:rPr>
      </w:pPr>
      <w:r w:rsidRPr="00714034">
        <w:rPr>
          <w:rFonts w:ascii="Times New Roman" w:hAnsi="Times New Roman"/>
          <w:b/>
          <w:sz w:val="24"/>
        </w:rPr>
        <w:t>}</w:t>
      </w:r>
    </w:p>
    <w:p w14:paraId="5DB669A0" w14:textId="1BD587A8" w:rsidR="004F3F90" w:rsidRDefault="004F3F90" w:rsidP="00A770BF">
      <w:pPr>
        <w:ind w:firstLine="0"/>
        <w:rPr>
          <w:noProof/>
          <w:sz w:val="24"/>
          <w:szCs w:val="24"/>
        </w:rPr>
      </w:pPr>
    </w:p>
    <w:p w14:paraId="32965108" w14:textId="2CA482F4" w:rsidR="00A770BF" w:rsidRDefault="00A770BF" w:rsidP="00A770BF">
      <w:pPr>
        <w:ind w:firstLine="0"/>
        <w:rPr>
          <w:noProof/>
          <w:sz w:val="24"/>
          <w:szCs w:val="24"/>
        </w:rPr>
      </w:pPr>
    </w:p>
    <w:p w14:paraId="3E409DF6" w14:textId="4462485D" w:rsidR="00DC7F7C" w:rsidRDefault="00DC7F7C" w:rsidP="00A770BF">
      <w:pPr>
        <w:ind w:firstLine="0"/>
        <w:rPr>
          <w:noProof/>
          <w:sz w:val="24"/>
          <w:szCs w:val="24"/>
        </w:rPr>
      </w:pPr>
    </w:p>
    <w:p w14:paraId="097EE304" w14:textId="562BDC2F" w:rsidR="00DC7F7C" w:rsidRDefault="00DC7F7C" w:rsidP="00A770BF">
      <w:pPr>
        <w:ind w:firstLine="0"/>
        <w:rPr>
          <w:noProof/>
          <w:sz w:val="24"/>
          <w:szCs w:val="24"/>
        </w:rPr>
      </w:pPr>
    </w:p>
    <w:p w14:paraId="6BAAE55E" w14:textId="10FC8766" w:rsidR="00DC7F7C" w:rsidRDefault="00DC7F7C" w:rsidP="00A770BF">
      <w:pPr>
        <w:ind w:firstLine="0"/>
        <w:rPr>
          <w:noProof/>
          <w:sz w:val="24"/>
          <w:szCs w:val="24"/>
        </w:rPr>
      </w:pPr>
    </w:p>
    <w:p w14:paraId="42E3195D" w14:textId="28893184" w:rsidR="00DC7F7C" w:rsidRDefault="00DC7F7C" w:rsidP="00A770BF">
      <w:pPr>
        <w:ind w:firstLine="0"/>
        <w:rPr>
          <w:noProof/>
          <w:sz w:val="24"/>
          <w:szCs w:val="24"/>
        </w:rPr>
      </w:pPr>
    </w:p>
    <w:p w14:paraId="323D668D" w14:textId="3A758756" w:rsidR="00DC7F7C" w:rsidRDefault="00DC7F7C" w:rsidP="00A770BF">
      <w:pPr>
        <w:ind w:firstLine="0"/>
        <w:rPr>
          <w:noProof/>
          <w:sz w:val="24"/>
          <w:szCs w:val="24"/>
        </w:rPr>
      </w:pPr>
    </w:p>
    <w:p w14:paraId="49D5C4B6" w14:textId="1C8F72E3" w:rsidR="00DC7F7C" w:rsidRDefault="00DC7F7C" w:rsidP="00A770BF">
      <w:pPr>
        <w:ind w:firstLine="0"/>
        <w:rPr>
          <w:noProof/>
          <w:sz w:val="24"/>
          <w:szCs w:val="24"/>
        </w:rPr>
      </w:pPr>
    </w:p>
    <w:p w14:paraId="46373F50" w14:textId="1A42FCCB" w:rsidR="00DC7F7C" w:rsidRDefault="00DC7F7C" w:rsidP="00A770BF">
      <w:pPr>
        <w:ind w:firstLine="0"/>
        <w:rPr>
          <w:noProof/>
          <w:sz w:val="24"/>
          <w:szCs w:val="24"/>
        </w:rPr>
      </w:pPr>
    </w:p>
    <w:p w14:paraId="16E8C41A" w14:textId="21701F1C" w:rsidR="00DC7F7C" w:rsidRDefault="00DC7F7C" w:rsidP="00A770BF">
      <w:pPr>
        <w:ind w:firstLine="0"/>
        <w:rPr>
          <w:noProof/>
          <w:sz w:val="24"/>
          <w:szCs w:val="24"/>
        </w:rPr>
      </w:pPr>
    </w:p>
    <w:p w14:paraId="656635AF" w14:textId="279E3A20" w:rsidR="00DC7F7C" w:rsidRDefault="00DC7F7C" w:rsidP="00A770BF">
      <w:pPr>
        <w:ind w:firstLine="0"/>
        <w:rPr>
          <w:noProof/>
          <w:sz w:val="24"/>
          <w:szCs w:val="24"/>
        </w:rPr>
      </w:pPr>
    </w:p>
    <w:p w14:paraId="7C28AA6C" w14:textId="1F8445A5" w:rsidR="00DC7F7C" w:rsidRDefault="00DC7F7C" w:rsidP="00A770BF">
      <w:pPr>
        <w:ind w:firstLine="0"/>
        <w:rPr>
          <w:noProof/>
          <w:sz w:val="24"/>
          <w:szCs w:val="24"/>
        </w:rPr>
      </w:pPr>
    </w:p>
    <w:p w14:paraId="307095A5" w14:textId="5FBD6A8C" w:rsidR="00DC7F7C" w:rsidRDefault="00DC7F7C" w:rsidP="00A770BF">
      <w:pPr>
        <w:ind w:firstLine="0"/>
        <w:rPr>
          <w:noProof/>
          <w:sz w:val="24"/>
          <w:szCs w:val="24"/>
        </w:rPr>
      </w:pPr>
    </w:p>
    <w:p w14:paraId="00AD5D72" w14:textId="77777777" w:rsidR="00DC7F7C" w:rsidRDefault="00DC7F7C" w:rsidP="00A770BF">
      <w:pPr>
        <w:ind w:firstLine="0"/>
        <w:rPr>
          <w:noProof/>
          <w:sz w:val="24"/>
          <w:szCs w:val="24"/>
        </w:rPr>
      </w:pPr>
    </w:p>
    <w:p w14:paraId="3EF677CF" w14:textId="77777777" w:rsidR="00FB0B02" w:rsidRDefault="00963FE2" w:rsidP="00963FE2">
      <w:pPr>
        <w:pStyle w:val="Heading3"/>
        <w:rPr>
          <w:rFonts w:ascii="Times New Roman" w:hAnsi="Times New Roman"/>
          <w:b/>
          <w:sz w:val="24"/>
        </w:rPr>
      </w:pPr>
      <w:bookmarkStart w:id="13" w:name="_Toc60585571"/>
      <w:r>
        <w:rPr>
          <w:rFonts w:ascii="Times New Roman" w:hAnsi="Times New Roman"/>
          <w:b/>
          <w:sz w:val="24"/>
        </w:rPr>
        <w:t xml:space="preserve">1.2.2 </w:t>
      </w:r>
      <w:r w:rsidR="004F3F90" w:rsidRPr="00B12A00">
        <w:rPr>
          <w:rFonts w:ascii="Times New Roman" w:hAnsi="Times New Roman"/>
          <w:b/>
          <w:sz w:val="24"/>
        </w:rPr>
        <w:t>Ma</w:t>
      </w:r>
      <w:r w:rsidR="004F3F90">
        <w:rPr>
          <w:rFonts w:ascii="Times New Roman" w:hAnsi="Times New Roman"/>
          <w:b/>
          <w:sz w:val="24"/>
        </w:rPr>
        <w:t>ke file execution</w:t>
      </w:r>
      <w:bookmarkEnd w:id="13"/>
    </w:p>
    <w:p w14:paraId="629C9897" w14:textId="70CB367E" w:rsidR="004F3F90" w:rsidRPr="00963FE2" w:rsidRDefault="004F3F90" w:rsidP="00963FE2">
      <w:pPr>
        <w:pStyle w:val="Heading3"/>
        <w:rPr>
          <w:rFonts w:ascii="Times New Roman" w:hAnsi="Times New Roman"/>
          <w:b/>
          <w:sz w:val="24"/>
        </w:rPr>
      </w:pPr>
      <w:bookmarkStart w:id="14" w:name="_Toc60585572"/>
      <w:r>
        <w:rPr>
          <w:noProof/>
        </w:rPr>
        <w:lastRenderedPageBreak/>
        <w:drawing>
          <wp:anchor distT="0" distB="0" distL="114300" distR="114300" simplePos="0" relativeHeight="251671040" behindDoc="0" locked="0" layoutInCell="1" allowOverlap="1" wp14:anchorId="565B28E0" wp14:editId="204709BD">
            <wp:simplePos x="0" y="0"/>
            <wp:positionH relativeFrom="margin">
              <wp:align>left</wp:align>
            </wp:positionH>
            <wp:positionV relativeFrom="paragraph">
              <wp:posOffset>342265</wp:posOffset>
            </wp:positionV>
            <wp:extent cx="6939915" cy="201930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4"/>
    </w:p>
    <w:p w14:paraId="10256518" w14:textId="1D1C387E" w:rsidR="004F3F90" w:rsidRDefault="004F3F90" w:rsidP="004F3F90">
      <w:pPr>
        <w:keepNext/>
        <w:ind w:firstLine="0"/>
      </w:pPr>
    </w:p>
    <w:p w14:paraId="4BAF734D" w14:textId="1CBC1741" w:rsidR="00A770BF" w:rsidRDefault="004F3F90" w:rsidP="004F3F90">
      <w:pPr>
        <w:pStyle w:val="Caption"/>
        <w:rPr>
          <w:rFonts w:ascii="Times New Roman" w:hAnsi="Times New Roman"/>
          <w:sz w:val="24"/>
          <w:szCs w:val="24"/>
        </w:rPr>
      </w:pPr>
      <w:bookmarkStart w:id="15" w:name="_Toc60584399"/>
      <w:r>
        <w:t xml:space="preserve">Figure </w:t>
      </w:r>
      <w:r w:rsidR="00B40A51">
        <w:fldChar w:fldCharType="begin"/>
      </w:r>
      <w:r w:rsidR="00B40A51">
        <w:instrText xml:space="preserve"> SEQ Figure \* ARABIC </w:instrText>
      </w:r>
      <w:r w:rsidR="00B40A51">
        <w:fldChar w:fldCharType="separate"/>
      </w:r>
      <w:r w:rsidR="00980A7C">
        <w:rPr>
          <w:noProof/>
        </w:rPr>
        <w:t>2</w:t>
      </w:r>
      <w:r w:rsidR="00B40A51">
        <w:rPr>
          <w:noProof/>
        </w:rPr>
        <w:fldChar w:fldCharType="end"/>
      </w:r>
      <w:r>
        <w:t>. Make file execution</w:t>
      </w:r>
      <w:bookmarkEnd w:id="15"/>
    </w:p>
    <w:p w14:paraId="44B32158" w14:textId="577191A4" w:rsidR="00A770BF" w:rsidRDefault="00A770BF" w:rsidP="00A770BF">
      <w:pPr>
        <w:ind w:firstLine="0"/>
        <w:rPr>
          <w:rFonts w:ascii="Times New Roman" w:hAnsi="Times New Roman"/>
        </w:rPr>
      </w:pPr>
    </w:p>
    <w:p w14:paraId="4EAB0E3D" w14:textId="39DF0F28" w:rsidR="00963FE2" w:rsidRDefault="00963FE2" w:rsidP="00963FE2">
      <w:pPr>
        <w:pStyle w:val="Heading3"/>
        <w:rPr>
          <w:rFonts w:ascii="Times New Roman" w:hAnsi="Times New Roman"/>
          <w:b/>
          <w:sz w:val="24"/>
        </w:rPr>
      </w:pPr>
      <w:bookmarkStart w:id="16" w:name="_Toc60585573"/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C095C6D" wp14:editId="04671E89">
                <wp:simplePos x="0" y="0"/>
                <wp:positionH relativeFrom="column">
                  <wp:posOffset>0</wp:posOffset>
                </wp:positionH>
                <wp:positionV relativeFrom="paragraph">
                  <wp:posOffset>3637915</wp:posOffset>
                </wp:positionV>
                <wp:extent cx="6187440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32B0F" w14:textId="20DD1C66" w:rsidR="00963FE2" w:rsidRPr="004B74AD" w:rsidRDefault="00963FE2" w:rsidP="00963FE2">
                            <w:pPr>
                              <w:pStyle w:val="Caption"/>
                              <w:rPr>
                                <w:rFonts w:ascii="Times New Roman" w:hAnsi="Times New Roman"/>
                                <w:sz w:val="22"/>
                              </w:rPr>
                            </w:pPr>
                            <w:bookmarkStart w:id="17" w:name="_Toc60584400"/>
                            <w:r>
                              <w:t>Fi</w:t>
                            </w:r>
                            <w:r w:rsidR="00714034">
                              <w:t>g</w:t>
                            </w:r>
                            <w:r>
                              <w:t xml:space="preserve"> </w:t>
                            </w:r>
                            <w:r w:rsidR="00B40A51">
                              <w:fldChar w:fldCharType="begin"/>
                            </w:r>
                            <w:r w:rsidR="00B40A51">
                              <w:instrText xml:space="preserve"> SEQ Figure \* ARABIC </w:instrText>
                            </w:r>
                            <w:r w:rsidR="00B40A51">
                              <w:fldChar w:fldCharType="separate"/>
                            </w:r>
                            <w:r w:rsidR="00980A7C">
                              <w:rPr>
                                <w:noProof/>
                              </w:rPr>
                              <w:t>3</w:t>
                            </w:r>
                            <w:r w:rsidR="00B40A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Make file code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95C6D" id="Text Box 16" o:spid="_x0000_s1027" type="#_x0000_t202" style="position:absolute;left:0;text-align:left;margin-left:0;margin-top:286.45pt;width:487.2pt;height:.05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" stroked="f">
                <v:textbox style="mso-fit-shape-to-text:t" inset="0,0,0,0">
                  <w:txbxContent>
                    <w:p w14:paraId="18732B0F" w14:textId="20DD1C66" w:rsidR="00963FE2" w:rsidRPr="004B74AD" w:rsidRDefault="00963FE2" w:rsidP="00963FE2">
                      <w:pPr>
                        <w:pStyle w:val="Caption"/>
                        <w:rPr>
                          <w:rFonts w:ascii="Times New Roman" w:hAnsi="Times New Roman"/>
                          <w:sz w:val="22"/>
                        </w:rPr>
                      </w:pPr>
                      <w:bookmarkStart w:id="18" w:name="_Toc60584400"/>
                      <w:r>
                        <w:t>Fi</w:t>
                      </w:r>
                      <w:r w:rsidR="00714034">
                        <w:t>g</w:t>
                      </w:r>
                      <w:r>
                        <w:t xml:space="preserve"> </w:t>
                      </w:r>
                      <w:r w:rsidR="00B40A51">
                        <w:fldChar w:fldCharType="begin"/>
                      </w:r>
                      <w:r w:rsidR="00B40A51">
                        <w:instrText xml:space="preserve"> SEQ Figure \* ARABIC </w:instrText>
                      </w:r>
                      <w:r w:rsidR="00B40A51">
                        <w:fldChar w:fldCharType="separate"/>
                      </w:r>
                      <w:r w:rsidR="00980A7C">
                        <w:rPr>
                          <w:noProof/>
                        </w:rPr>
                        <w:t>3</w:t>
                      </w:r>
                      <w:r w:rsidR="00B40A51">
                        <w:rPr>
                          <w:noProof/>
                        </w:rPr>
                        <w:fldChar w:fldCharType="end"/>
                      </w:r>
                      <w:r>
                        <w:t>. Make file code</w:t>
                      </w:r>
                      <w:bookmarkEnd w:id="1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/>
          <w:b/>
          <w:sz w:val="24"/>
        </w:rPr>
        <w:t>1.2.3 Make file code</w:t>
      </w:r>
      <w:bookmarkEnd w:id="16"/>
    </w:p>
    <w:p w14:paraId="3D554095" w14:textId="509ADD71" w:rsidR="00DC7F7C" w:rsidRDefault="00DC7F7C" w:rsidP="00DC7F7C">
      <w:r>
        <w:rPr>
          <w:noProof/>
        </w:rPr>
        <w:drawing>
          <wp:inline distT="0" distB="0" distL="0" distR="0" wp14:anchorId="602E1675" wp14:editId="598A77B7">
            <wp:extent cx="5429250" cy="299799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660" cy="301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4D36" w14:textId="3E620860" w:rsidR="00DC7F7C" w:rsidRPr="00DC7F7C" w:rsidRDefault="00DC7F7C" w:rsidP="00DC7F7C"/>
    <w:p w14:paraId="3AED170C" w14:textId="301F8BA9" w:rsidR="00963FE2" w:rsidRDefault="00963FE2" w:rsidP="00A770BF">
      <w:pPr>
        <w:ind w:firstLine="0"/>
        <w:rPr>
          <w:rFonts w:ascii="Times New Roman" w:hAnsi="Times New Roman"/>
        </w:rPr>
      </w:pPr>
    </w:p>
    <w:p w14:paraId="453DA69D" w14:textId="2D08F991" w:rsidR="00DC7F7C" w:rsidRDefault="00DC7F7C" w:rsidP="00A770BF">
      <w:pPr>
        <w:ind w:firstLine="0"/>
        <w:rPr>
          <w:rFonts w:ascii="Times New Roman" w:hAnsi="Times New Roman"/>
        </w:rPr>
      </w:pPr>
    </w:p>
    <w:p w14:paraId="4C5AF702" w14:textId="4C8E2918" w:rsidR="00DC7F7C" w:rsidRDefault="00DC7F7C" w:rsidP="00A770BF">
      <w:pPr>
        <w:ind w:firstLine="0"/>
        <w:rPr>
          <w:rFonts w:ascii="Times New Roman" w:hAnsi="Times New Roman"/>
        </w:rPr>
      </w:pPr>
    </w:p>
    <w:p w14:paraId="04CB6353" w14:textId="77777777" w:rsidR="00DC7F7C" w:rsidRPr="00E85758" w:rsidRDefault="00DC7F7C" w:rsidP="00A770BF">
      <w:pPr>
        <w:ind w:firstLine="0"/>
        <w:rPr>
          <w:rFonts w:ascii="Times New Roman" w:hAnsi="Times New Roman"/>
        </w:rPr>
      </w:pPr>
    </w:p>
    <w:p w14:paraId="2712FC2B" w14:textId="4B20347F" w:rsidR="00A770BF" w:rsidRDefault="00A770BF" w:rsidP="00A770B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19" w:name="_Toc60519627"/>
      <w:bookmarkStart w:id="20" w:name="_Toc60585574"/>
      <w:r w:rsidRPr="0046613F">
        <w:rPr>
          <w:rFonts w:ascii="Times New Roman" w:hAnsi="Times New Roman"/>
          <w:b/>
          <w:sz w:val="28"/>
          <w:szCs w:val="28"/>
        </w:rPr>
        <w:t>1.3 Startup</w:t>
      </w:r>
      <w:bookmarkEnd w:id="19"/>
      <w:bookmarkEnd w:id="20"/>
      <w:r w:rsidRPr="0046613F">
        <w:rPr>
          <w:rFonts w:ascii="Times New Roman" w:hAnsi="Times New Roman"/>
          <w:b/>
          <w:sz w:val="28"/>
          <w:szCs w:val="28"/>
        </w:rPr>
        <w:tab/>
      </w:r>
    </w:p>
    <w:p w14:paraId="1E60D73D" w14:textId="5D223185" w:rsidR="00A770BF" w:rsidRPr="00B12A00" w:rsidRDefault="004F3F90" w:rsidP="00A770BF">
      <w:pPr>
        <w:ind w:firstLine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03D2A1F9" wp14:editId="5FB30873">
                <wp:simplePos x="0" y="0"/>
                <wp:positionH relativeFrom="column">
                  <wp:posOffset>0</wp:posOffset>
                </wp:positionH>
                <wp:positionV relativeFrom="paragraph">
                  <wp:posOffset>3082290</wp:posOffset>
                </wp:positionV>
                <wp:extent cx="629412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9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3128F" w14:textId="65E59A9B" w:rsidR="004F3F90" w:rsidRPr="00247801" w:rsidRDefault="004F3F90" w:rsidP="004F3F9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21" w:name="_Toc60584401"/>
                            <w:r>
                              <w:t xml:space="preserve">Figure </w:t>
                            </w:r>
                            <w:r w:rsidR="00B40A51">
                              <w:fldChar w:fldCharType="begin"/>
                            </w:r>
                            <w:r w:rsidR="00B40A51">
                              <w:instrText xml:space="preserve"> SEQ Figure \* ARABIC </w:instrText>
                            </w:r>
                            <w:r w:rsidR="00B40A51">
                              <w:fldChar w:fldCharType="separate"/>
                            </w:r>
                            <w:r w:rsidR="00980A7C">
                              <w:rPr>
                                <w:noProof/>
                              </w:rPr>
                              <w:t>4</w:t>
                            </w:r>
                            <w:r w:rsidR="00B40A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S</w:t>
                            </w:r>
                            <w:r w:rsidRPr="00201F7F">
                              <w:t>tartup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D2A1F9" id="Text Box 1" o:spid="_x0000_s1028" type="#_x0000_t202" style="position:absolute;left:0;text-align:left;margin-left:0;margin-top:242.7pt;width:495.6pt;height:.05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" stroked="f">
                <v:textbox style="mso-fit-shape-to-text:t" inset="0,0,0,0">
                  <w:txbxContent>
                    <w:p w14:paraId="1203128F" w14:textId="65E59A9B" w:rsidR="004F3F90" w:rsidRPr="00247801" w:rsidRDefault="004F3F90" w:rsidP="004F3F90">
                      <w:pPr>
                        <w:pStyle w:val="Caption"/>
                        <w:rPr>
                          <w:noProof/>
                        </w:rPr>
                      </w:pPr>
                      <w:bookmarkStart w:id="22" w:name="_Toc60584401"/>
                      <w:r>
                        <w:t xml:space="preserve">Figure </w:t>
                      </w:r>
                      <w:r w:rsidR="00B40A51">
                        <w:fldChar w:fldCharType="begin"/>
                      </w:r>
                      <w:r w:rsidR="00B40A51">
                        <w:instrText xml:space="preserve"> SEQ Figure \* ARABIC </w:instrText>
                      </w:r>
                      <w:r w:rsidR="00B40A51">
                        <w:fldChar w:fldCharType="separate"/>
                      </w:r>
                      <w:r w:rsidR="00980A7C">
                        <w:rPr>
                          <w:noProof/>
                        </w:rPr>
                        <w:t>4</w:t>
                      </w:r>
                      <w:r w:rsidR="00B40A51">
                        <w:rPr>
                          <w:noProof/>
                        </w:rPr>
                        <w:fldChar w:fldCharType="end"/>
                      </w:r>
                      <w:r>
                        <w:t>. S</w:t>
                      </w:r>
                      <w:r w:rsidRPr="00201F7F">
                        <w:t>tartup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064" behindDoc="0" locked="0" layoutInCell="1" allowOverlap="1" wp14:anchorId="1CA878C3" wp14:editId="26068E99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6294120" cy="2851150"/>
            <wp:effectExtent l="0" t="0" r="0" b="6350"/>
            <wp:wrapTopAndBottom/>
            <wp:docPr id="9" name="Picture 9" descr="A picture containing text, black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black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DFBEE" w14:textId="77777777" w:rsidR="00A770BF" w:rsidRDefault="00A770BF" w:rsidP="00A770BF">
      <w:pPr>
        <w:pStyle w:val="Caption"/>
        <w:ind w:firstLine="0"/>
        <w:jc w:val="both"/>
        <w:rPr>
          <w:rFonts w:ascii="Times New Roman" w:hAnsi="Times New Roman"/>
          <w:sz w:val="20"/>
          <w:szCs w:val="20"/>
        </w:rPr>
      </w:pPr>
    </w:p>
    <w:p w14:paraId="2AC2B04C" w14:textId="77777777" w:rsidR="00A770BF" w:rsidRPr="0046613F" w:rsidRDefault="00A770BF" w:rsidP="00A770BF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23" w:name="_Toc60519628"/>
      <w:bookmarkStart w:id="24" w:name="_Toc60585575"/>
      <w:r w:rsidRPr="0046613F">
        <w:rPr>
          <w:rFonts w:ascii="Times New Roman" w:hAnsi="Times New Roman"/>
          <w:b/>
          <w:sz w:val="28"/>
          <w:szCs w:val="28"/>
        </w:rPr>
        <w:t>1.4 Output Files</w:t>
      </w:r>
      <w:bookmarkEnd w:id="23"/>
      <w:bookmarkEnd w:id="24"/>
    </w:p>
    <w:p w14:paraId="6AE7BA4A" w14:textId="77777777" w:rsidR="00714034" w:rsidRDefault="00714034" w:rsidP="004F3F90">
      <w:pPr>
        <w:ind w:firstLine="0"/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19CD0C0" wp14:editId="67B1C986">
            <wp:extent cx="4133850" cy="319733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539" cy="3221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34EF8" w14:textId="77777777" w:rsidR="00714034" w:rsidRDefault="00714034" w:rsidP="00714034">
      <w:pPr>
        <w:pStyle w:val="Caption"/>
      </w:pPr>
      <w:bookmarkStart w:id="25" w:name="_Toc60584402"/>
    </w:p>
    <w:p w14:paraId="2699B95D" w14:textId="77777777" w:rsidR="00714034" w:rsidRDefault="00714034" w:rsidP="00714034">
      <w:pPr>
        <w:pStyle w:val="Caption"/>
      </w:pPr>
    </w:p>
    <w:p w14:paraId="40C0B483" w14:textId="77777777" w:rsidR="00714034" w:rsidRDefault="00714034" w:rsidP="00714034">
      <w:pPr>
        <w:pStyle w:val="Caption"/>
      </w:pPr>
    </w:p>
    <w:p w14:paraId="56E28D36" w14:textId="380B15E0" w:rsidR="00714034" w:rsidRPr="00863BD1" w:rsidRDefault="00714034" w:rsidP="00714034">
      <w:pPr>
        <w:pStyle w:val="Caption"/>
        <w:rPr>
          <w:rFonts w:ascii="Times New Roman" w:hAnsi="Times New Roman"/>
          <w:noProof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980A7C">
        <w:rPr>
          <w:noProof/>
        </w:rPr>
        <w:t>5</w:t>
      </w:r>
      <w:r>
        <w:rPr>
          <w:noProof/>
        </w:rPr>
        <w:fldChar w:fldCharType="end"/>
      </w:r>
      <w:r>
        <w:t xml:space="preserve">. </w:t>
      </w:r>
      <w:r w:rsidRPr="00D94587">
        <w:t>Output files</w:t>
      </w:r>
      <w:bookmarkEnd w:id="25"/>
    </w:p>
    <w:p w14:paraId="47AE1C32" w14:textId="77777777" w:rsidR="00A770BF" w:rsidRDefault="00A770BF" w:rsidP="00A770BF">
      <w:pPr>
        <w:pStyle w:val="Heading2"/>
        <w:rPr>
          <w:rFonts w:ascii="Times New Roman" w:hAnsi="Times New Roman"/>
          <w:b/>
          <w:sz w:val="28"/>
          <w:szCs w:val="28"/>
          <w:lang w:bidi="ar-SA"/>
        </w:rPr>
      </w:pPr>
      <w:bookmarkStart w:id="26" w:name="_Toc60519629"/>
      <w:bookmarkStart w:id="27" w:name="_Toc60585576"/>
      <w:r w:rsidRPr="00605204">
        <w:rPr>
          <w:rFonts w:ascii="Times New Roman" w:hAnsi="Times New Roman"/>
          <w:b/>
          <w:sz w:val="28"/>
          <w:szCs w:val="28"/>
          <w:lang w:bidi="ar-SA"/>
        </w:rPr>
        <w:lastRenderedPageBreak/>
        <w:t>1</w:t>
      </w:r>
      <w:r>
        <w:rPr>
          <w:rFonts w:ascii="Times New Roman" w:hAnsi="Times New Roman"/>
          <w:b/>
          <w:sz w:val="28"/>
          <w:szCs w:val="28"/>
          <w:lang w:bidi="ar-SA"/>
        </w:rPr>
        <w:t>.5</w:t>
      </w:r>
      <w:r w:rsidRPr="00605204">
        <w:rPr>
          <w:rFonts w:ascii="Times New Roman" w:hAnsi="Times New Roman"/>
          <w:b/>
          <w:sz w:val="28"/>
          <w:szCs w:val="28"/>
          <w:lang w:bidi="ar-SA"/>
        </w:rPr>
        <w:t xml:space="preserve"> GitHub Link </w:t>
      </w:r>
      <w:r>
        <w:rPr>
          <w:rFonts w:ascii="Times New Roman" w:hAnsi="Times New Roman"/>
          <w:b/>
          <w:sz w:val="28"/>
          <w:szCs w:val="28"/>
          <w:lang w:bidi="ar-SA"/>
        </w:rPr>
        <w:t>of code files</w:t>
      </w:r>
      <w:bookmarkEnd w:id="26"/>
      <w:bookmarkEnd w:id="27"/>
    </w:p>
    <w:p w14:paraId="7D7C8D84" w14:textId="5A2F034C" w:rsidR="00A770BF" w:rsidRDefault="00A770BF" w:rsidP="00A770BF">
      <w:pPr>
        <w:ind w:firstLine="0"/>
        <w:rPr>
          <w:rStyle w:val="Hyperlink"/>
        </w:rPr>
      </w:pPr>
    </w:p>
    <w:p w14:paraId="2A58FA28" w14:textId="464C1D36" w:rsidR="006A45D5" w:rsidRPr="000572A4" w:rsidRDefault="004F3F90" w:rsidP="000572A4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bookmarkStart w:id="28" w:name="_Toc60585577"/>
      <w:r w:rsidRPr="004F3F90">
        <w:rPr>
          <w:rFonts w:ascii="Times New Roman" w:hAnsi="Times New Roman"/>
          <w:b/>
          <w:bCs/>
          <w:sz w:val="28"/>
          <w:szCs w:val="28"/>
        </w:rPr>
        <w:t>1.6</w:t>
      </w:r>
      <w:r w:rsidR="006A45D5" w:rsidRPr="004F3F90">
        <w:rPr>
          <w:rFonts w:ascii="Times New Roman" w:hAnsi="Times New Roman"/>
          <w:b/>
          <w:bCs/>
          <w:sz w:val="28"/>
          <w:szCs w:val="28"/>
        </w:rPr>
        <w:t xml:space="preserve"> Debugging Technique</w:t>
      </w:r>
      <w:r w:rsidR="008414AB" w:rsidRPr="004F3F90">
        <w:rPr>
          <w:rFonts w:ascii="Times New Roman" w:hAnsi="Times New Roman"/>
          <w:b/>
          <w:bCs/>
          <w:sz w:val="28"/>
          <w:szCs w:val="28"/>
        </w:rPr>
        <w:t>s</w:t>
      </w:r>
      <w:bookmarkEnd w:id="28"/>
    </w:p>
    <w:p w14:paraId="5777F473" w14:textId="20A287C0" w:rsidR="006A45D5" w:rsidRPr="004F3F90" w:rsidRDefault="004F3F90" w:rsidP="004F3F90">
      <w:pPr>
        <w:pStyle w:val="Heading3"/>
        <w:rPr>
          <w:rFonts w:ascii="Times New Roman" w:hAnsi="Times New Roman"/>
          <w:b/>
          <w:bCs/>
          <w:sz w:val="24"/>
        </w:rPr>
      </w:pPr>
      <w:bookmarkStart w:id="29" w:name="_Toc60585578"/>
      <w:r>
        <w:rPr>
          <w:rFonts w:ascii="Times New Roman" w:hAnsi="Times New Roman"/>
          <w:b/>
          <w:bCs/>
          <w:sz w:val="24"/>
        </w:rPr>
        <w:t xml:space="preserve">1.6.1 </w:t>
      </w:r>
      <w:r w:rsidR="006A45D5" w:rsidRPr="004F3F90">
        <w:rPr>
          <w:rFonts w:ascii="Times New Roman" w:hAnsi="Times New Roman"/>
          <w:b/>
          <w:bCs/>
          <w:sz w:val="24"/>
        </w:rPr>
        <w:t>Step in, step over and step out</w:t>
      </w:r>
      <w:bookmarkEnd w:id="29"/>
    </w:p>
    <w:p w14:paraId="2FE9BC51" w14:textId="77777777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Step over – An action to take in the debugger that will step over a given line. If the line contains a</w:t>
      </w:r>
    </w:p>
    <w:p w14:paraId="1729D3FF" w14:textId="7310DB0E" w:rsidR="006A45D5" w:rsidRPr="004F3F90" w:rsidRDefault="004D3960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f</w:t>
      </w:r>
      <w:r w:rsidR="006A45D5" w:rsidRPr="004F3F90">
        <w:rPr>
          <w:rFonts w:ascii="Times New Roman" w:hAnsi="Times New Roman"/>
          <w:sz w:val="24"/>
          <w:szCs w:val="24"/>
        </w:rPr>
        <w:t>unction</w:t>
      </w:r>
      <w:r w:rsidR="00A770BF" w:rsidRPr="004F3F90">
        <w:rPr>
          <w:rFonts w:ascii="Times New Roman" w:hAnsi="Times New Roman"/>
          <w:sz w:val="24"/>
          <w:szCs w:val="24"/>
        </w:rPr>
        <w:t>,</w:t>
      </w:r>
      <w:r w:rsidR="006A45D5" w:rsidRPr="004F3F90">
        <w:rPr>
          <w:rFonts w:ascii="Times New Roman" w:hAnsi="Times New Roman"/>
          <w:sz w:val="24"/>
          <w:szCs w:val="24"/>
        </w:rPr>
        <w:t xml:space="preserve"> the function will be executed and the result returned without debugging each line. If we have a</w:t>
      </w:r>
      <w:r w:rsidR="004F3F90">
        <w:rPr>
          <w:rFonts w:ascii="Times New Roman" w:hAnsi="Times New Roman"/>
          <w:sz w:val="24"/>
          <w:szCs w:val="24"/>
        </w:rPr>
        <w:t xml:space="preserve"> </w:t>
      </w:r>
      <w:r w:rsidR="006A45D5" w:rsidRPr="004F3F90">
        <w:rPr>
          <w:rFonts w:ascii="Times New Roman" w:hAnsi="Times New Roman"/>
          <w:sz w:val="24"/>
          <w:szCs w:val="24"/>
        </w:rPr>
        <w:t>break point in the program and if we press step over button, then the line where the program was paused,</w:t>
      </w:r>
    </w:p>
    <w:p w14:paraId="3AB692FC" w14:textId="77777777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that line will be executed. Then the program would pause at the next line.</w:t>
      </w:r>
    </w:p>
    <w:p w14:paraId="0931B3FA" w14:textId="77777777" w:rsidR="006A45D5" w:rsidRPr="004F3F90" w:rsidRDefault="006A45D5" w:rsidP="004F3F9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66778E3C" w14:textId="5CD8C92F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Step into – An action to take in the debugger. If the current program line contains a function or a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method, we can shift the debugging control into the function by pressing ‘step in’ button.</w:t>
      </w:r>
    </w:p>
    <w:p w14:paraId="13987A9A" w14:textId="77777777" w:rsidR="006A45D5" w:rsidRPr="004F3F90" w:rsidRDefault="006A45D5" w:rsidP="004F3F9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5D8A0953" w14:textId="5FC55F21" w:rsidR="006A45D5" w:rsidRPr="004F3F90" w:rsidRDefault="006A45D5" w:rsidP="004D3960">
      <w:pPr>
        <w:ind w:firstLine="0"/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Step out - Once ‘step in’ action is performed, step return will be enabled. The debugging control will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return from the method when step return is pressed. When execution is paused inside a function, you can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click the Step Out button on the Debug toolbar or select Debug: Step Out to step out of the function. The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debugger executes the rest of the function without pausing, and then returns to the line after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the function call and pauses.</w:t>
      </w:r>
    </w:p>
    <w:p w14:paraId="4AC2E76D" w14:textId="1642555F" w:rsidR="00C834C5" w:rsidRPr="004D3960" w:rsidRDefault="004D3960" w:rsidP="004D3960">
      <w:pPr>
        <w:pStyle w:val="Heading3"/>
        <w:rPr>
          <w:rFonts w:ascii="Times New Roman" w:hAnsi="Times New Roman"/>
          <w:b/>
          <w:bCs/>
          <w:sz w:val="24"/>
        </w:rPr>
      </w:pPr>
      <w:bookmarkStart w:id="30" w:name="_Toc60585579"/>
      <w:r w:rsidRPr="004D3960">
        <w:rPr>
          <w:rFonts w:ascii="Times New Roman" w:hAnsi="Times New Roman"/>
          <w:b/>
          <w:bCs/>
          <w:sz w:val="24"/>
        </w:rPr>
        <w:t xml:space="preserve">1.6.2 </w:t>
      </w:r>
      <w:r w:rsidR="00C834C5" w:rsidRPr="004D3960">
        <w:rPr>
          <w:rFonts w:ascii="Times New Roman" w:hAnsi="Times New Roman"/>
          <w:b/>
          <w:bCs/>
          <w:sz w:val="24"/>
        </w:rPr>
        <w:t>Disassembly</w:t>
      </w:r>
      <w:bookmarkEnd w:id="30"/>
    </w:p>
    <w:p w14:paraId="196377C0" w14:textId="77777777" w:rsidR="00C834C5" w:rsidRPr="004F3F90" w:rsidRDefault="00C834C5" w:rsidP="004F3F9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1A33B94A" w14:textId="7958B664" w:rsidR="00C834C5" w:rsidRPr="004F3F90" w:rsidRDefault="00C834C5" w:rsidP="004D396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The Debug Disassembly Window gives the user access to debugging in assembly language for project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written in C. The Debug Disassembly Window allows the user to perform all the normal debug operations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including single stepping and setting breakpoints on the individual assembly instructions generated from C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code.</w:t>
      </w:r>
    </w:p>
    <w:p w14:paraId="74E0C8D0" w14:textId="5B5A07C2" w:rsidR="006A45D5" w:rsidRPr="004F3F90" w:rsidRDefault="00C834C5" w:rsidP="004D396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 </w:t>
      </w:r>
    </w:p>
    <w:p w14:paraId="465BDFEB" w14:textId="2AC476E7" w:rsidR="00C834C5" w:rsidRPr="004D3960" w:rsidRDefault="004D3960" w:rsidP="004D3960">
      <w:pPr>
        <w:pStyle w:val="Heading3"/>
        <w:rPr>
          <w:rFonts w:ascii="Times New Roman" w:hAnsi="Times New Roman"/>
          <w:b/>
          <w:bCs/>
          <w:sz w:val="24"/>
        </w:rPr>
      </w:pPr>
      <w:bookmarkStart w:id="31" w:name="_Toc60585580"/>
      <w:r w:rsidRPr="004D3960">
        <w:rPr>
          <w:rFonts w:ascii="Times New Roman" w:hAnsi="Times New Roman"/>
          <w:b/>
          <w:bCs/>
          <w:sz w:val="24"/>
        </w:rPr>
        <w:t xml:space="preserve">1.6.3 </w:t>
      </w:r>
      <w:r w:rsidR="00C834C5" w:rsidRPr="004D3960">
        <w:rPr>
          <w:rFonts w:ascii="Times New Roman" w:hAnsi="Times New Roman"/>
          <w:b/>
          <w:bCs/>
          <w:sz w:val="24"/>
        </w:rPr>
        <w:t>Break points</w:t>
      </w:r>
      <w:bookmarkEnd w:id="31"/>
    </w:p>
    <w:p w14:paraId="15520DF7" w14:textId="31DF5C64" w:rsidR="00925978" w:rsidRDefault="00C834C5" w:rsidP="004D3960">
      <w:pPr>
        <w:jc w:val="left"/>
        <w:rPr>
          <w:rFonts w:ascii="Times New Roman" w:hAnsi="Times New Roman"/>
          <w:sz w:val="24"/>
          <w:szCs w:val="24"/>
        </w:rPr>
      </w:pPr>
      <w:r w:rsidRPr="004F3F90">
        <w:rPr>
          <w:rFonts w:ascii="Times New Roman" w:hAnsi="Times New Roman"/>
          <w:sz w:val="24"/>
          <w:szCs w:val="24"/>
        </w:rPr>
        <w:t>Setting breakpoints while debugging code for an embedded system is a common and familiar task. Each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Cortex M-series device supports some number of hardware breakpoints. These are comparators in the CPU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core that pause</w:t>
      </w:r>
      <w:r w:rsidR="00A770BF" w:rsidRPr="004F3F90">
        <w:rPr>
          <w:rFonts w:ascii="Times New Roman" w:hAnsi="Times New Roman"/>
          <w:sz w:val="24"/>
          <w:szCs w:val="24"/>
        </w:rPr>
        <w:t>s</w:t>
      </w:r>
      <w:r w:rsidRPr="004F3F90">
        <w:rPr>
          <w:rFonts w:ascii="Times New Roman" w:hAnsi="Times New Roman"/>
          <w:sz w:val="24"/>
          <w:szCs w:val="24"/>
        </w:rPr>
        <w:t xml:space="preserve"> the core when a designated match condition occurs (e.g. the program counter matches the</w:t>
      </w:r>
      <w:r w:rsidR="004D3960">
        <w:rPr>
          <w:rFonts w:ascii="Times New Roman" w:hAnsi="Times New Roman"/>
          <w:sz w:val="24"/>
          <w:szCs w:val="24"/>
        </w:rPr>
        <w:t xml:space="preserve"> </w:t>
      </w:r>
      <w:r w:rsidRPr="004F3F90">
        <w:rPr>
          <w:rFonts w:ascii="Times New Roman" w:hAnsi="Times New Roman"/>
          <w:sz w:val="24"/>
          <w:szCs w:val="24"/>
        </w:rPr>
        <w:t>value that corresponds to the address of a specific instruction).</w:t>
      </w:r>
    </w:p>
    <w:p w14:paraId="60E83547" w14:textId="4750D389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2D01A72" w14:textId="647DEDE6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E1C7033" w14:textId="73D6B43B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ECD295B" w14:textId="0BA9B65A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8C55DAF" w14:textId="5012FC6E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36AFA01" w14:textId="710979B4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38EED79" w14:textId="77777777" w:rsidR="000572A4" w:rsidRDefault="000572A4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07FDE40" w14:textId="70F1624A" w:rsidR="004D3960" w:rsidRDefault="004D3960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754A65E" w14:textId="057F5D29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225AEDD" w14:textId="0DF115F6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4E42CF8" w14:textId="443D7796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52182E6" w14:textId="23626EAE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23CBEB6" w14:textId="42E2E083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4CBE15A" w14:textId="09CD34C5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06E2BA8" w14:textId="76367C5A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34D7EB6" w14:textId="64F2668E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255423B" w14:textId="1D8DF3A0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69C80B60" w14:textId="5BBA903F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F3CB69A" w14:textId="55701CBC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90B4BC3" w14:textId="615CB3A1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C640A78" w14:textId="3FC51AFB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7A8D34C" w14:textId="0E059DFE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88ADD76" w14:textId="12931892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02252BC" w14:textId="6529DB02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1C3B618" w14:textId="1E7240DB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02EC4A9" w14:textId="42F38BC3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4459534" w14:textId="5D98D100" w:rsidR="00963FE2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A96DF6A" w14:textId="1905CD5C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EA412D3" w14:textId="4772D84E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BE11642" w14:textId="251FA75D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A6455E7" w14:textId="064064D3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6F68A753" w14:textId="1CE80F98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DAAF830" w14:textId="7300053A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62D58053" w14:textId="33A8CC8A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6DBBA28C" w14:textId="5257BB96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AC44489" w14:textId="2685E37C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974C9DC" w14:textId="1070F782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58D3EFFF" w14:textId="55AAE533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827AE05" w14:textId="454BBD26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5A431A7" w14:textId="071174CA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3BA27CC" w14:textId="5795A2B6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229005A6" w14:textId="0A356981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E1D362E" w14:textId="01B46505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00943049" w14:textId="500D0E3A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1FE7B044" w14:textId="1661E856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451AF798" w14:textId="36995F95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4F4970B" w14:textId="26535884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6677796C" w14:textId="107A0A4A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4E97B7F" w14:textId="7C337CF7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5E4E1B05" w14:textId="756F826E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51EB9A37" w14:textId="56880B51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C270C60" w14:textId="77777777" w:rsidR="00DC7F7C" w:rsidRDefault="00DC7F7C" w:rsidP="004D3960">
      <w:pPr>
        <w:jc w:val="left"/>
        <w:rPr>
          <w:rFonts w:ascii="Times New Roman" w:hAnsi="Times New Roman"/>
          <w:sz w:val="24"/>
          <w:szCs w:val="24"/>
        </w:rPr>
      </w:pPr>
    </w:p>
    <w:p w14:paraId="3F04CA2C" w14:textId="77777777" w:rsidR="00963FE2" w:rsidRPr="004F3F90" w:rsidRDefault="00963FE2" w:rsidP="004D3960">
      <w:pPr>
        <w:jc w:val="left"/>
        <w:rPr>
          <w:rFonts w:ascii="Times New Roman" w:hAnsi="Times New Roman"/>
          <w:sz w:val="24"/>
          <w:szCs w:val="24"/>
        </w:rPr>
      </w:pPr>
    </w:p>
    <w:p w14:paraId="7BA31E4A" w14:textId="23636583" w:rsidR="00925978" w:rsidRPr="000572A4" w:rsidRDefault="000572A4" w:rsidP="000572A4">
      <w:pPr>
        <w:pStyle w:val="Heading1"/>
        <w:rPr>
          <w:rFonts w:ascii="Times New Roman" w:hAnsi="Times New Roman"/>
          <w:sz w:val="32"/>
          <w:szCs w:val="32"/>
        </w:rPr>
      </w:pPr>
      <w:bookmarkStart w:id="32" w:name="_Toc60585581"/>
      <w:r w:rsidRPr="000572A4">
        <w:rPr>
          <w:rFonts w:ascii="Times New Roman" w:hAnsi="Times New Roman"/>
          <w:sz w:val="32"/>
          <w:szCs w:val="32"/>
        </w:rPr>
        <w:lastRenderedPageBreak/>
        <w:t xml:space="preserve">2. </w:t>
      </w:r>
      <w:r w:rsidR="00925978" w:rsidRPr="000572A4">
        <w:rPr>
          <w:rFonts w:ascii="Times New Roman" w:hAnsi="Times New Roman"/>
          <w:sz w:val="32"/>
          <w:szCs w:val="32"/>
        </w:rPr>
        <w:t xml:space="preserve">Activity </w:t>
      </w:r>
      <w:r w:rsidRPr="000572A4">
        <w:rPr>
          <w:rFonts w:ascii="Times New Roman" w:hAnsi="Times New Roman"/>
          <w:sz w:val="32"/>
          <w:szCs w:val="32"/>
        </w:rPr>
        <w:t>2 (Driver code development)</w:t>
      </w:r>
      <w:bookmarkEnd w:id="32"/>
      <w:r w:rsidR="00882A92" w:rsidRPr="000572A4">
        <w:rPr>
          <w:rFonts w:ascii="Times New Roman" w:hAnsi="Times New Roman"/>
          <w:sz w:val="32"/>
          <w:szCs w:val="32"/>
        </w:rPr>
        <w:t xml:space="preserve"> </w:t>
      </w:r>
    </w:p>
    <w:p w14:paraId="0FCF5169" w14:textId="2FA0DABF" w:rsidR="00882A92" w:rsidRPr="000572A4" w:rsidRDefault="000572A4" w:rsidP="000572A4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bookmarkStart w:id="33" w:name="_Toc60585582"/>
      <w:r w:rsidRPr="000572A4">
        <w:rPr>
          <w:rFonts w:ascii="Times New Roman" w:hAnsi="Times New Roman"/>
          <w:b/>
          <w:bCs/>
          <w:sz w:val="28"/>
          <w:szCs w:val="28"/>
        </w:rPr>
        <w:t xml:space="preserve">2.1 </w:t>
      </w:r>
      <w:r w:rsidR="0013042F" w:rsidRPr="000572A4">
        <w:rPr>
          <w:rFonts w:ascii="Times New Roman" w:hAnsi="Times New Roman"/>
          <w:b/>
          <w:bCs/>
          <w:sz w:val="28"/>
          <w:szCs w:val="28"/>
        </w:rPr>
        <w:t>MCU Specific Header File</w:t>
      </w:r>
      <w:bookmarkEnd w:id="33"/>
    </w:p>
    <w:p w14:paraId="2C240396" w14:textId="141A2059" w:rsidR="00882A92" w:rsidRDefault="00882A92" w:rsidP="00882A92">
      <w:pPr>
        <w:ind w:left="360" w:firstLine="0"/>
      </w:pPr>
    </w:p>
    <w:p w14:paraId="41176667" w14:textId="77777777" w:rsidR="00882A92" w:rsidRDefault="00882A92" w:rsidP="00882A9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20"/>
          <w:szCs w:val="20"/>
          <w:lang w:val="en-IN" w:bidi="ar-SA"/>
        </w:rPr>
      </w:pPr>
    </w:p>
    <w:p w14:paraId="3D41D81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bookmarkStart w:id="34" w:name="_Toc60585583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/*</w:t>
      </w:r>
    </w:p>
    <w:p w14:paraId="220CF81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* STM32F4XX.h</w:t>
      </w:r>
    </w:p>
    <w:p w14:paraId="6695D06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*</w:t>
      </w:r>
    </w:p>
    <w:p w14:paraId="1C6A22D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*  Created on: Dec 28, 2020</w:t>
      </w:r>
    </w:p>
    <w:p w14:paraId="2EC871B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*      Author: 99003157</w:t>
      </w:r>
    </w:p>
    <w:p w14:paraId="5AC070B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*/</w:t>
      </w:r>
    </w:p>
    <w:p w14:paraId="23B135D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606C0BC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#ifndef INC_STM32F4XX_H_</w:t>
      </w:r>
    </w:p>
    <w:p w14:paraId="2C0D408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INC_STM32F4XX_H_</w:t>
      </w:r>
    </w:p>
    <w:p w14:paraId="1371C727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0EF1CE8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#include&lt;stdint.h&gt;</w:t>
      </w:r>
    </w:p>
    <w:p w14:paraId="6D8DD79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7594393B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/*defining base addresses*/</w:t>
      </w:r>
    </w:p>
    <w:p w14:paraId="52647F0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volatile</w:t>
      </w:r>
    </w:p>
    <w:p w14:paraId="7468F27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792BE79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ENABLE 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 xml:space="preserve"> 1</w:t>
      </w:r>
    </w:p>
    <w:p w14:paraId="2461B7C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DISABLE 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 xml:space="preserve"> 0</w:t>
      </w:r>
    </w:p>
    <w:p w14:paraId="53D3E7E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GPIO_PIN_SET   ENABLE</w:t>
      </w:r>
    </w:p>
    <w:p w14:paraId="0374022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GPIO_PIN_RESET DISABLE</w:t>
      </w:r>
    </w:p>
    <w:p w14:paraId="148444D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//macros for memories</w:t>
      </w:r>
    </w:p>
    <w:p w14:paraId="3152242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FLASHMEM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0x80000000U</w:t>
      </w:r>
    </w:p>
    <w:p w14:paraId="3740E40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SRAM2 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0x2001C000U</w:t>
      </w:r>
    </w:p>
    <w:p w14:paraId="4F78927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SRAM1 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0x20000000U</w:t>
      </w:r>
    </w:p>
    <w:p w14:paraId="5F96F83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ROM 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0x1FFF0000U</w:t>
      </w:r>
    </w:p>
    <w:p w14:paraId="3DBCC61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lastRenderedPageBreak/>
        <w:t>#define SRAM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SRAM1</w:t>
      </w:r>
    </w:p>
    <w:p w14:paraId="0E08737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75417F07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//macros for buses</w:t>
      </w:r>
    </w:p>
    <w:p w14:paraId="6CB32C9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AHB1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0x40020000U</w:t>
      </w:r>
    </w:p>
    <w:p w14:paraId="30C2C99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AHB2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0x50000000U</w:t>
      </w:r>
    </w:p>
    <w:p w14:paraId="3BBB8D6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APB1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0x40000000U</w:t>
      </w:r>
    </w:p>
    <w:p w14:paraId="252B839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APB2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0x40010000U</w:t>
      </w:r>
    </w:p>
    <w:p w14:paraId="1163873B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PERIPHERAL  APB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1</w:t>
      </w:r>
    </w:p>
    <w:p w14:paraId="32479A55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7FF875A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//macros for peripherals in AHB1 bus</w:t>
      </w:r>
    </w:p>
    <w:p w14:paraId="79C7AD5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GPIOA_BASE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0x40020000U</w:t>
      </w:r>
    </w:p>
    <w:p w14:paraId="7C52AD1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GPIOB_BASE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(GPIOA + (0x0400U))</w:t>
      </w:r>
    </w:p>
    <w:p w14:paraId="0AC813C5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GPIOC_BASE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(GPIOB + (0x0400U))</w:t>
      </w:r>
    </w:p>
    <w:p w14:paraId="38AB2523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GPIOD_BASE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(GPIOC + (0x0400U))</w:t>
      </w:r>
    </w:p>
    <w:p w14:paraId="18BC8EE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GPIOE_BASE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(GPIOD + (0x0400U))</w:t>
      </w:r>
    </w:p>
    <w:p w14:paraId="14C1F51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GPIOF_BASE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(GPIOE + (0x0400U))</w:t>
      </w:r>
    </w:p>
    <w:p w14:paraId="6FE3C19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GPIOG_BASE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(GPIOF + (0x0400U))</w:t>
      </w:r>
    </w:p>
    <w:p w14:paraId="0F8719C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GPIOH_BASE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(GPIOG + (0x0400U))</w:t>
      </w:r>
    </w:p>
    <w:p w14:paraId="4CF478E7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GPIOI_BASE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(GPIOH + (0x0400U))</w:t>
      </w:r>
    </w:p>
    <w:p w14:paraId="59CF03B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#define RCC_BASE 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(AHB1+(0x3800U))</w:t>
      </w:r>
    </w:p>
    <w:p w14:paraId="75CD8BF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697F8DC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RCC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((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RCC_Reg_def_t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*)RCC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_BASE)</w:t>
      </w:r>
    </w:p>
    <w:p w14:paraId="5D6FA9B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//macros for peripherals in APB bus</w:t>
      </w:r>
    </w:p>
    <w:p w14:paraId="1FCFC7A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I2C3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0x40005C00U</w:t>
      </w:r>
    </w:p>
    <w:p w14:paraId="012BEFA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I2C2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0x40005800U</w:t>
      </w:r>
    </w:p>
    <w:p w14:paraId="0D96595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I2C1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0x40005400U</w:t>
      </w:r>
    </w:p>
    <w:p w14:paraId="5BED95B3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4494E37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UART5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0x40055000U</w:t>
      </w:r>
    </w:p>
    <w:p w14:paraId="1EE7D9F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lastRenderedPageBreak/>
        <w:t>#define UART4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0x40004C00U</w:t>
      </w:r>
    </w:p>
    <w:p w14:paraId="3FA1FBB3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4441DE7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USART6      0x40011400U</w:t>
      </w:r>
    </w:p>
    <w:p w14:paraId="2E0140C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USART3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0x40004800U</w:t>
      </w:r>
    </w:p>
    <w:p w14:paraId="011F8E5B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USART2</w:t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0x40004400U</w:t>
      </w:r>
    </w:p>
    <w:p w14:paraId="32A4EE0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USART1      0x40011000U</w:t>
      </w:r>
    </w:p>
    <w:p w14:paraId="7C4C92D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20AABAC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SPI3_I2S3   0x40003C00U</w:t>
      </w:r>
    </w:p>
    <w:p w14:paraId="50CB6297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SPI2_I2S2   0x40003800U</w:t>
      </w:r>
    </w:p>
    <w:p w14:paraId="25922AF3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SPI1        0x40013000U</w:t>
      </w:r>
    </w:p>
    <w:p w14:paraId="73867BE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094D102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//GPIO peripheral registers</w:t>
      </w:r>
    </w:p>
    <w:p w14:paraId="6C71BF7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typedef struct</w:t>
      </w:r>
    </w:p>
    <w:p w14:paraId="62CA6E5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{</w:t>
      </w:r>
    </w:p>
    <w:p w14:paraId="0AF848F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MODER;</w:t>
      </w:r>
    </w:p>
    <w:p w14:paraId="7212FBA5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OTYPER;</w:t>
      </w:r>
    </w:p>
    <w:p w14:paraId="5D4CEEB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OSPEEDR;</w:t>
      </w:r>
    </w:p>
    <w:p w14:paraId="6B6DB89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PUPDR;</w:t>
      </w:r>
    </w:p>
    <w:p w14:paraId="6B5067B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IDR;</w:t>
      </w:r>
    </w:p>
    <w:p w14:paraId="06A74A3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ODR;</w:t>
      </w:r>
    </w:p>
    <w:p w14:paraId="5AD71A7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BSRR;</w:t>
      </w:r>
    </w:p>
    <w:p w14:paraId="0920069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LCKR;</w:t>
      </w:r>
    </w:p>
    <w:p w14:paraId="2CA9151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AFR [2]; //AFR[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1]-(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AFRL)Low register, AFR[0]-(AFRH)High Registers</w:t>
      </w:r>
    </w:p>
    <w:p w14:paraId="6D9AC51B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65888E0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}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_Regdef_t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;</w:t>
      </w:r>
    </w:p>
    <w:p w14:paraId="42BD67B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774030F7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typedef struct</w:t>
      </w:r>
    </w:p>
    <w:p w14:paraId="74A365F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{</w:t>
      </w:r>
    </w:p>
    <w:p w14:paraId="3B8CC1A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lastRenderedPageBreak/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CR;</w:t>
      </w:r>
    </w:p>
    <w:p w14:paraId="21ECF6D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PLLCFGR;</w:t>
      </w:r>
    </w:p>
    <w:p w14:paraId="1AC53B5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CFGR;</w:t>
      </w:r>
    </w:p>
    <w:p w14:paraId="1B815D4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CIR;</w:t>
      </w:r>
    </w:p>
    <w:p w14:paraId="4CE4583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AHB1RSTR;</w:t>
      </w:r>
    </w:p>
    <w:p w14:paraId="6F1A082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AHB2RSTR;</w:t>
      </w:r>
    </w:p>
    <w:p w14:paraId="54B6D06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AHB3RSTR;</w:t>
      </w:r>
    </w:p>
    <w:p w14:paraId="0464CC6B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RESERVED0;</w:t>
      </w:r>
    </w:p>
    <w:p w14:paraId="2A02DAA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APB1RSTR;</w:t>
      </w:r>
    </w:p>
    <w:p w14:paraId="4A8BBBF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APB2RSTR;</w:t>
      </w:r>
    </w:p>
    <w:p w14:paraId="6DB7F25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RESERVED1[2];</w:t>
      </w:r>
    </w:p>
    <w:p w14:paraId="44D9B3A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AHB1ENR;</w:t>
      </w:r>
    </w:p>
    <w:p w14:paraId="6ECCD2D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AHB2ENR;</w:t>
      </w:r>
    </w:p>
    <w:p w14:paraId="42C2955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AHB3ENR;</w:t>
      </w:r>
    </w:p>
    <w:p w14:paraId="3DE927C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RESERVED2;</w:t>
      </w:r>
    </w:p>
    <w:p w14:paraId="34A76445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APB1ENR;</w:t>
      </w:r>
    </w:p>
    <w:p w14:paraId="14BE6B4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APB2ENR;</w:t>
      </w:r>
    </w:p>
    <w:p w14:paraId="6826762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RESERVED3[2];</w:t>
      </w:r>
    </w:p>
    <w:p w14:paraId="2690B86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AHB1LPENR;</w:t>
      </w:r>
    </w:p>
    <w:p w14:paraId="18FFEEC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AHB2LPENR;</w:t>
      </w:r>
    </w:p>
    <w:p w14:paraId="2D786FE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AHB3LPENR;</w:t>
      </w:r>
    </w:p>
    <w:p w14:paraId="0069FDC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RESERVED4;</w:t>
      </w:r>
    </w:p>
    <w:p w14:paraId="7D39CE13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APB1LPENR;</w:t>
      </w:r>
    </w:p>
    <w:p w14:paraId="2DA3A8B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APB2LPENR;</w:t>
      </w:r>
    </w:p>
    <w:p w14:paraId="7A8D29DB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RESERVED5[2];</w:t>
      </w:r>
    </w:p>
    <w:p w14:paraId="148BB68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BDCR;</w:t>
      </w:r>
    </w:p>
    <w:p w14:paraId="4EE688E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CSR;</w:t>
      </w:r>
    </w:p>
    <w:p w14:paraId="7D1EC54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uint32_t RESERVED6[2];</w:t>
      </w:r>
    </w:p>
    <w:p w14:paraId="208434C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lastRenderedPageBreak/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SSCGR;</w:t>
      </w:r>
    </w:p>
    <w:p w14:paraId="0AEA72D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PLLI2SCFGR;</w:t>
      </w:r>
    </w:p>
    <w:p w14:paraId="5F4572A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PLLSAICFGR;</w:t>
      </w:r>
    </w:p>
    <w:p w14:paraId="064D7AB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 xml:space="preserve"> uint32_t DCKCFGR;</w:t>
      </w:r>
    </w:p>
    <w:p w14:paraId="6569A1D5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}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RCC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_Reg_def_t</w:t>
      </w:r>
      <w:proofErr w:type="spell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;</w:t>
      </w:r>
    </w:p>
    <w:p w14:paraId="2072630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5F4E375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GPIOA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*)GPIOA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56AF0EF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GPIOB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*)GPIOB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14DD7F8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GPIOC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*)GPIOC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1071620A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GPIOD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*)GPIOD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68CADBD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GPIOE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*)GPIOE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4961C35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GPIOF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*)GPIOF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4690C05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GPIOG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*)GPIOG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3A2ED51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GPIOH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*)GPIOH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31B1C24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GPIOI (</w:t>
      </w:r>
      <w:proofErr w:type="spell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*)GPIOI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_BASE</w:t>
      </w:r>
    </w:p>
    <w:p w14:paraId="0B75E48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44CBAE6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//clock enable macros</w:t>
      </w:r>
    </w:p>
    <w:p w14:paraId="54EEB68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GPIOA_PCLK_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1&lt;&lt;0) ;</w:t>
      </w:r>
    </w:p>
    <w:p w14:paraId="64DE3934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GPIOB_PCLK_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1&lt;&lt;1) ;</w:t>
      </w:r>
    </w:p>
    <w:p w14:paraId="3C45750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GPIOC_PCLK_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1&lt;&lt;2) ;</w:t>
      </w:r>
    </w:p>
    <w:p w14:paraId="4FA67D88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GPIOD_PCLK_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1&lt;&lt;3) ;</w:t>
      </w:r>
    </w:p>
    <w:p w14:paraId="412A9FE6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GPIOE_PCLK_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1&lt;&lt;4) ;</w:t>
      </w:r>
    </w:p>
    <w:p w14:paraId="1B451E1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GPIOF_PCLK_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1&lt;&lt;5) ;</w:t>
      </w:r>
    </w:p>
    <w:p w14:paraId="459F07A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GPIOG_PCLK_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1&lt;&lt;6) ;</w:t>
      </w:r>
    </w:p>
    <w:p w14:paraId="00F67D13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GPIOH_PCLK_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1&lt;&lt;7) ;</w:t>
      </w:r>
    </w:p>
    <w:p w14:paraId="0B28F3B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GPIOI_PCLK_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(RCC -&gt; AHB1ENR |= 1&lt;&lt;8) ;</w:t>
      </w:r>
    </w:p>
    <w:p w14:paraId="3D1B1EC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5477C4F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//clock disable macros</w:t>
      </w:r>
    </w:p>
    <w:p w14:paraId="11CB263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398615ED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GPIOA_PCLK_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0)); (RCC-&gt;AHB1RSTR &amp;= ~(1 &lt;&lt; 0)); }while(0) ;</w:t>
      </w:r>
    </w:p>
    <w:p w14:paraId="6803E7E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GPIOB_PCLK_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1)); (RCC-&gt;AHB1RSTR &amp;= ~(1 &lt;&lt; 1)); }while(0) ;</w:t>
      </w:r>
    </w:p>
    <w:p w14:paraId="78E5968F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GPIOC_PCLK_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2)); (RCC-&gt;AHB1RSTR &amp;= ~(1 &lt;&lt; 2)); }while(0) ;</w:t>
      </w:r>
    </w:p>
    <w:p w14:paraId="1ACDEAE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GPIOD_PCLK_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3)); (RCC-&gt;AHB1RSTR &amp;= ~(1 &lt;&lt; 3)); }while(0) ;</w:t>
      </w:r>
    </w:p>
    <w:p w14:paraId="68B88830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GPIOE_PCLK_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4)); (RCC-&gt;AHB1RSTR &amp;= ~(1 &lt;&lt; 4)); }while(0) ;</w:t>
      </w:r>
    </w:p>
    <w:p w14:paraId="0A4D7A19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GPIOF_PCLK_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5)); (RCC-&gt;AHB1RSTR &amp;= ~(1 &lt;&lt; 5)); }while(0) ;</w:t>
      </w:r>
    </w:p>
    <w:p w14:paraId="5951D0B2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GPIOG_PCLK_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6)); (RCC-&gt;AHB1RSTR &amp;= ~(1 &lt;&lt; 6)); }while(0) ;</w:t>
      </w:r>
    </w:p>
    <w:p w14:paraId="32C01EAC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GPIOH_PCLK_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7)); (RCC-&gt;AHB1RSTR &amp;= ~(1 &lt;&lt; 7)); }while(0) ;</w:t>
      </w:r>
    </w:p>
    <w:p w14:paraId="0F657671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#define GPIOI_PCLK_</w:t>
      </w:r>
      <w:proofErr w:type="gramStart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) do{ (RCC-&gt;AHB1RSTR |= (1 &lt;&lt; 8)); (RCC-&gt;AHB1RSTR &amp;= ~(1 &lt;&lt; 8)); }while(0) ;</w:t>
      </w:r>
    </w:p>
    <w:p w14:paraId="427D8B3E" w14:textId="77777777" w:rsidR="00B24E3A" w:rsidRPr="00B24E3A" w:rsidRDefault="00B24E3A" w:rsidP="00B24E3A">
      <w:pPr>
        <w:pStyle w:val="Heading2"/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</w:pPr>
    </w:p>
    <w:p w14:paraId="44F240BC" w14:textId="65539A38" w:rsidR="00091B92" w:rsidRPr="000572A4" w:rsidRDefault="00B24E3A" w:rsidP="00B24E3A">
      <w:pPr>
        <w:pStyle w:val="Heading2"/>
        <w:rPr>
          <w:rFonts w:ascii="Times New Roman" w:hAnsi="Times New Roman"/>
          <w:b/>
          <w:bCs/>
          <w:sz w:val="28"/>
          <w:szCs w:val="28"/>
        </w:rPr>
      </w:pPr>
      <w:r w:rsidRPr="00B24E3A">
        <w:rPr>
          <w:rFonts w:ascii="Consolas" w:hAnsi="Consolas" w:cs="Consolas"/>
          <w:b/>
          <w:bCs/>
          <w:color w:val="7F0055"/>
          <w:sz w:val="20"/>
          <w:szCs w:val="20"/>
          <w:lang w:val="en-IN" w:bidi="ar-SA"/>
        </w:rPr>
        <w:t>#endif /* INC_STM32F4XX_H_ */</w:t>
      </w:r>
      <w:r w:rsidR="000572A4" w:rsidRPr="000572A4">
        <w:rPr>
          <w:rFonts w:ascii="Times New Roman" w:hAnsi="Times New Roman"/>
          <w:b/>
          <w:bCs/>
          <w:sz w:val="28"/>
          <w:szCs w:val="28"/>
        </w:rPr>
        <w:t xml:space="preserve">2.2 </w:t>
      </w:r>
      <w:r w:rsidR="0013042F" w:rsidRPr="000572A4">
        <w:rPr>
          <w:rFonts w:ascii="Times New Roman" w:hAnsi="Times New Roman"/>
          <w:b/>
          <w:bCs/>
          <w:sz w:val="28"/>
          <w:szCs w:val="28"/>
        </w:rPr>
        <w:t>GPIO Driver File</w:t>
      </w:r>
      <w:bookmarkEnd w:id="34"/>
      <w:r w:rsidR="0013042F" w:rsidRPr="000572A4"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0B249B53" w14:textId="618217D4" w:rsidR="0013042F" w:rsidRDefault="0013042F" w:rsidP="0013042F">
      <w:pPr>
        <w:ind w:left="360" w:firstLine="0"/>
      </w:pPr>
    </w:p>
    <w:p w14:paraId="71D16E7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bookmarkStart w:id="35" w:name="_Toc60585584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0A87938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STM32F4XX.h</w:t>
      </w:r>
    </w:p>
    <w:p w14:paraId="0E33D38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7547877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 Created on: Dec 28, 2020</w:t>
      </w:r>
    </w:p>
    <w:p w14:paraId="54249F6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     Author: 99003157</w:t>
      </w:r>
    </w:p>
    <w:p w14:paraId="1C03C45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578F8DC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93FCFA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#ifndef INC_STM32F4XX_H_</w:t>
      </w:r>
    </w:p>
    <w:p w14:paraId="600E463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INC_STM32F4XX_H_</w:t>
      </w:r>
    </w:p>
    <w:p w14:paraId="1EA93C5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5D7CDFE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>#include&lt;stdint.h&gt;</w:t>
      </w:r>
    </w:p>
    <w:p w14:paraId="1AA7466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1E4516A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/*defining base addresses*/</w:t>
      </w:r>
    </w:p>
    <w:p w14:paraId="5B826C0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volatile</w:t>
      </w:r>
    </w:p>
    <w:p w14:paraId="3576B88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2691320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ENABLE 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 1</w:t>
      </w:r>
    </w:p>
    <w:p w14:paraId="2B386E5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DISABLE 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 0</w:t>
      </w:r>
    </w:p>
    <w:p w14:paraId="2EECC90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GPIO_PIN_SET   ENABLE</w:t>
      </w:r>
    </w:p>
    <w:p w14:paraId="4CE8125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GPIO_PIN_RESET DISABLE</w:t>
      </w:r>
    </w:p>
    <w:p w14:paraId="7E1376E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//macros for memories</w:t>
      </w:r>
    </w:p>
    <w:p w14:paraId="4BC66991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FLASHMEM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0x80000000U</w:t>
      </w:r>
    </w:p>
    <w:p w14:paraId="15CCC91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SRAM2 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0x2001C000U</w:t>
      </w:r>
    </w:p>
    <w:p w14:paraId="6C4BB3B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SRAM1 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0x20000000U</w:t>
      </w:r>
    </w:p>
    <w:p w14:paraId="2F3AB2C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ROM 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0x1FFF0000U</w:t>
      </w:r>
    </w:p>
    <w:p w14:paraId="79E9256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SRAM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SRAM1</w:t>
      </w:r>
    </w:p>
    <w:p w14:paraId="004DBC1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1356AA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//macros for buses</w:t>
      </w:r>
    </w:p>
    <w:p w14:paraId="3948D67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AHB1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0x40020000U</w:t>
      </w:r>
    </w:p>
    <w:p w14:paraId="3A5886F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AHB2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0x50000000U</w:t>
      </w:r>
    </w:p>
    <w:p w14:paraId="713FB07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APB1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0x40000000U</w:t>
      </w:r>
    </w:p>
    <w:p w14:paraId="3361982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APB2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0x40010000U</w:t>
      </w:r>
    </w:p>
    <w:p w14:paraId="4217D32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PERIPHERAL  APB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1</w:t>
      </w:r>
    </w:p>
    <w:p w14:paraId="270D8DF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E0AFE3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//macros for peripherals in AHB1 bus</w:t>
      </w:r>
    </w:p>
    <w:p w14:paraId="16C654A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GPIOA_BASE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0x40020000U</w:t>
      </w:r>
    </w:p>
    <w:p w14:paraId="51AA3CA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GPIOB_BASE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(GPIOA + (0x0400U))</w:t>
      </w:r>
    </w:p>
    <w:p w14:paraId="0AE565B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GPIOC_BASE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(GPIOB + (0x0400U))</w:t>
      </w:r>
    </w:p>
    <w:p w14:paraId="1D7B631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GPIOD_BASE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(GPIOC + (0x0400U))</w:t>
      </w:r>
    </w:p>
    <w:p w14:paraId="2196164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>#define GPIOE_BASE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(GPIOD + (0x0400U))</w:t>
      </w:r>
    </w:p>
    <w:p w14:paraId="15E11A8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GPIOF_BASE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(GPIOE + (0x0400U))</w:t>
      </w:r>
    </w:p>
    <w:p w14:paraId="77C36F2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GPIOG_BASE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(GPIOF + (0x0400U))</w:t>
      </w:r>
    </w:p>
    <w:p w14:paraId="1F8B26C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GPIOH_BASE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(GPIOG + (0x0400U))</w:t>
      </w:r>
    </w:p>
    <w:p w14:paraId="385B2F0E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GPIOI_BASE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(GPIOH + (0x0400U))</w:t>
      </w:r>
    </w:p>
    <w:p w14:paraId="1D28FD9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#define RCC_BASE 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(AHB1+(0x3800U))</w:t>
      </w:r>
    </w:p>
    <w:p w14:paraId="4896152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0B5431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RCC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((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RCC_Reg_def_t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*)RCC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_BASE)</w:t>
      </w:r>
    </w:p>
    <w:p w14:paraId="04DBBAB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//macros for peripherals in APB bus</w:t>
      </w:r>
    </w:p>
    <w:p w14:paraId="7C971E3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I2C3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0x40005C00U</w:t>
      </w:r>
    </w:p>
    <w:p w14:paraId="4C6F7AC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I2C2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0x40005800U</w:t>
      </w:r>
    </w:p>
    <w:p w14:paraId="6BC6DB51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I2C1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0x40005400U</w:t>
      </w:r>
    </w:p>
    <w:p w14:paraId="46D8B241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023B3CF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UART5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0x40055000U</w:t>
      </w:r>
    </w:p>
    <w:p w14:paraId="359E589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UART4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0x40004C00U</w:t>
      </w:r>
    </w:p>
    <w:p w14:paraId="16B8C38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9316DB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USART6      0x40011400U</w:t>
      </w:r>
    </w:p>
    <w:p w14:paraId="084A689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USART3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0x40004800U</w:t>
      </w:r>
    </w:p>
    <w:p w14:paraId="299A0B7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USART2</w:t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0x40004400U</w:t>
      </w:r>
    </w:p>
    <w:p w14:paraId="15B5D18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USART1      0x40011000U</w:t>
      </w:r>
    </w:p>
    <w:p w14:paraId="7B3516D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EB92EC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SPI3_I2S3   0x40003C00U</w:t>
      </w:r>
    </w:p>
    <w:p w14:paraId="6144AD5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SPI2_I2S2   0x40003800U</w:t>
      </w:r>
    </w:p>
    <w:p w14:paraId="22BB822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SPI1        0x40013000U</w:t>
      </w:r>
    </w:p>
    <w:p w14:paraId="0E7DFDC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127E41D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//GPIO peripheral registers</w:t>
      </w:r>
    </w:p>
    <w:p w14:paraId="10B0C0EE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typedef struct</w:t>
      </w:r>
    </w:p>
    <w:p w14:paraId="67E62C8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0447D8A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MODER;</w:t>
      </w:r>
    </w:p>
    <w:p w14:paraId="534EE6F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OTYPER;</w:t>
      </w:r>
    </w:p>
    <w:p w14:paraId="150068D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OSPEEDR;</w:t>
      </w:r>
    </w:p>
    <w:p w14:paraId="4BC25C9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PUPDR;</w:t>
      </w:r>
    </w:p>
    <w:p w14:paraId="7A66E2F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IDR;</w:t>
      </w:r>
    </w:p>
    <w:p w14:paraId="581D52C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ODR;</w:t>
      </w:r>
    </w:p>
    <w:p w14:paraId="77FE6A1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BSRR;</w:t>
      </w:r>
    </w:p>
    <w:p w14:paraId="763922E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LCKR;</w:t>
      </w:r>
    </w:p>
    <w:p w14:paraId="08FE33B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AFR [2]; //AFR[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1]-(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AFRL)Low register, AFR[0]-(AFRH)High Registers</w:t>
      </w:r>
    </w:p>
    <w:p w14:paraId="1B12EE4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04C5B8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;</w:t>
      </w:r>
    </w:p>
    <w:p w14:paraId="4C614C2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BB3276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typedef struct</w:t>
      </w:r>
    </w:p>
    <w:p w14:paraId="32FC1701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0C0B40C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CR;</w:t>
      </w:r>
    </w:p>
    <w:p w14:paraId="26BFF93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PLLCFGR;</w:t>
      </w:r>
    </w:p>
    <w:p w14:paraId="2DC8894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CFGR;</w:t>
      </w:r>
    </w:p>
    <w:p w14:paraId="01480C0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CIR;</w:t>
      </w:r>
    </w:p>
    <w:p w14:paraId="4402B6E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AHB1RSTR;</w:t>
      </w:r>
    </w:p>
    <w:p w14:paraId="372F522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AHB2RSTR;</w:t>
      </w:r>
    </w:p>
    <w:p w14:paraId="2D70454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AHB3RSTR;</w:t>
      </w:r>
    </w:p>
    <w:p w14:paraId="471E0F0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RESERVED0;</w:t>
      </w:r>
    </w:p>
    <w:p w14:paraId="67336AC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APB1RSTR;</w:t>
      </w:r>
    </w:p>
    <w:p w14:paraId="3A93B84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APB2RSTR;</w:t>
      </w:r>
    </w:p>
    <w:p w14:paraId="50110B7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RESERVED1[2];</w:t>
      </w:r>
    </w:p>
    <w:p w14:paraId="38F1398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AHB1ENR;</w:t>
      </w:r>
    </w:p>
    <w:p w14:paraId="1939E351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AHB2ENR;</w:t>
      </w:r>
    </w:p>
    <w:p w14:paraId="5CD24F0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AHB3ENR;</w:t>
      </w:r>
    </w:p>
    <w:p w14:paraId="0B2E86A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ab/>
        <w:t>uint32_t RESERVED2;</w:t>
      </w:r>
    </w:p>
    <w:p w14:paraId="12F0769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APB1ENR;</w:t>
      </w:r>
    </w:p>
    <w:p w14:paraId="2E02EC2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APB2ENR;</w:t>
      </w:r>
    </w:p>
    <w:p w14:paraId="412A77D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RESERVED3[2];</w:t>
      </w:r>
    </w:p>
    <w:p w14:paraId="1543A37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AHB1LPENR;</w:t>
      </w:r>
    </w:p>
    <w:p w14:paraId="5EE2961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AHB2LPENR;</w:t>
      </w:r>
    </w:p>
    <w:p w14:paraId="35A5FC3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AHB3LPENR;</w:t>
      </w:r>
    </w:p>
    <w:p w14:paraId="3BC921A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RESERVED4;</w:t>
      </w:r>
    </w:p>
    <w:p w14:paraId="2E1D819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APB1LPENR;</w:t>
      </w:r>
    </w:p>
    <w:p w14:paraId="3D01BAA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APB2LPENR;</w:t>
      </w:r>
    </w:p>
    <w:p w14:paraId="06634E8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RESERVED5[2];</w:t>
      </w:r>
    </w:p>
    <w:p w14:paraId="2AC73B3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BDCR;</w:t>
      </w:r>
    </w:p>
    <w:p w14:paraId="3836DDE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CSR;</w:t>
      </w:r>
    </w:p>
    <w:p w14:paraId="2BECDB7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RESERVED6[2];</w:t>
      </w:r>
    </w:p>
    <w:p w14:paraId="38AC1C3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SSCGR;</w:t>
      </w:r>
    </w:p>
    <w:p w14:paraId="3DC2C4A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PLLI2SCFGR;</w:t>
      </w:r>
    </w:p>
    <w:p w14:paraId="73FF9C6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PLLSAICFGR;</w:t>
      </w:r>
    </w:p>
    <w:p w14:paraId="3020E64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__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vo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uint32_t DCKCFGR;</w:t>
      </w:r>
    </w:p>
    <w:p w14:paraId="792FF69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RCC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_Reg_def_t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;</w:t>
      </w:r>
    </w:p>
    <w:p w14:paraId="401481F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6DCA725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GPIOA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*)GPIOA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0A91416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GPIOB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*)GPIOB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0186151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GPIOC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*)GPIOC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0FE2ACB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GPIOD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*)GPIOD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060931F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GPIOE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*)GPIOE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29CEA04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GPIOF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*)GPIOF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76E7367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GPIOG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*)GPIOG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1F22638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GPIOH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*)GPIOH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05518C9D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>#define GPIOI 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*)GPIOI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_BASE</w:t>
      </w:r>
    </w:p>
    <w:p w14:paraId="248C109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2C655B7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//clock enable macros</w:t>
      </w:r>
    </w:p>
    <w:p w14:paraId="4773435E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GPIOA_PCLK_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1&lt;&lt;0) ;</w:t>
      </w:r>
    </w:p>
    <w:p w14:paraId="2BEC442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GPIOB_PCLK_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1&lt;&lt;1) ;</w:t>
      </w:r>
    </w:p>
    <w:p w14:paraId="21FEEE80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GPIOC_PCLK_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1&lt;&lt;2) ;</w:t>
      </w:r>
    </w:p>
    <w:p w14:paraId="4C105AA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GPIOD_PCLK_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1&lt;&lt;3) ;</w:t>
      </w:r>
    </w:p>
    <w:p w14:paraId="2A735ED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GPIOE_PCLK_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1&lt;&lt;4) ;</w:t>
      </w:r>
    </w:p>
    <w:p w14:paraId="270A163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GPIOF_PCLK_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1&lt;&lt;5) ;</w:t>
      </w:r>
    </w:p>
    <w:p w14:paraId="49038AC8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GPIOG_PCLK_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1&lt;&lt;6) ;</w:t>
      </w:r>
    </w:p>
    <w:p w14:paraId="27F00116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GPIOH_PCLK_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1&lt;&lt;7) ;</w:t>
      </w:r>
    </w:p>
    <w:p w14:paraId="3D66681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GPIOI_PCLK_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(RCC -&gt; AHB1ENR |= 1&lt;&lt;8) ;</w:t>
      </w:r>
    </w:p>
    <w:p w14:paraId="1CB3C53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7A1DC25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//clock disable macros</w:t>
      </w:r>
    </w:p>
    <w:p w14:paraId="5787595F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E7C7ADB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GPIOA_PCLK_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0)); (RCC-&gt;AHB1RSTR &amp;= ~(1 &lt;&lt; 0)); }while(0) ;</w:t>
      </w:r>
    </w:p>
    <w:p w14:paraId="0882329A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GPIOB_PCLK_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1)); (RCC-&gt;AHB1RSTR &amp;= ~(1 &lt;&lt; 1)); }while(0) ;</w:t>
      </w:r>
    </w:p>
    <w:p w14:paraId="05DBE7FC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GPIOC_PCLK_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2)); (RCC-&gt;AHB1RSTR &amp;= ~(1 &lt;&lt; 2)); }while(0) ;</w:t>
      </w:r>
    </w:p>
    <w:p w14:paraId="605F5E33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GPIOD_PCLK_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3)); (RCC-&gt;AHB1RSTR &amp;= ~(1 &lt;&lt; 3)); }while(0) ;</w:t>
      </w:r>
    </w:p>
    <w:p w14:paraId="45ADB872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GPIOE_PCLK_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4)); (RCC-&gt;AHB1RSTR &amp;= ~(1 &lt;&lt; 4)); }while(0) ;</w:t>
      </w:r>
    </w:p>
    <w:p w14:paraId="3489D929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GPIOF_PCLK_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5)); (RCC-&gt;AHB1RSTR &amp;= ~(1 &lt;&lt; 5)); }while(0) ;</w:t>
      </w:r>
    </w:p>
    <w:p w14:paraId="275CDB61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GPIOG_PCLK_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6)); (RCC-&gt;AHB1RSTR &amp;= ~(1 &lt;&lt; 6)); }while(0) ;</w:t>
      </w:r>
    </w:p>
    <w:p w14:paraId="3058D7C7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#define GPIOH_PCLK_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7)); (RCC-&gt;AHB1RSTR &amp;= ~(1 &lt;&lt; 7)); }while(0) ;</w:t>
      </w:r>
    </w:p>
    <w:p w14:paraId="5B5AC85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>#define GPIOI_PCLK_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 do{ (RCC-&gt;AHB1RSTR |= (1 &lt;&lt; 8)); (RCC-&gt;AHB1RSTR &amp;= ~(1 &lt;&lt; 8)); }while(0) ;</w:t>
      </w:r>
    </w:p>
    <w:p w14:paraId="44C432F4" w14:textId="77777777" w:rsidR="00B24E3A" w:rsidRP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5C135DC6" w14:textId="77777777" w:rsidR="00B24E3A" w:rsidRDefault="00B24E3A" w:rsidP="00B24E3A">
      <w:pPr>
        <w:pStyle w:val="Heading2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#endif /* INC_STM32F4XX_H_ */</w:t>
      </w:r>
    </w:p>
    <w:p w14:paraId="44083408" w14:textId="7E1739DA" w:rsidR="0013042F" w:rsidRPr="000479D0" w:rsidRDefault="000479D0" w:rsidP="00B24E3A">
      <w:pPr>
        <w:pStyle w:val="Heading2"/>
        <w:rPr>
          <w:rFonts w:ascii="Times New Roman" w:hAnsi="Times New Roman"/>
          <w:b/>
          <w:bCs/>
          <w:sz w:val="28"/>
          <w:szCs w:val="32"/>
          <w:lang w:val="en-IN" w:bidi="ar-SA"/>
        </w:rPr>
      </w:pPr>
      <w:r>
        <w:rPr>
          <w:rFonts w:ascii="Times New Roman" w:hAnsi="Times New Roman"/>
          <w:b/>
          <w:bCs/>
          <w:sz w:val="28"/>
          <w:szCs w:val="32"/>
          <w:lang w:val="en-IN" w:bidi="ar-SA"/>
        </w:rPr>
        <w:t xml:space="preserve">2.3 </w:t>
      </w:r>
      <w:r w:rsidR="0013042F" w:rsidRPr="000479D0">
        <w:rPr>
          <w:rFonts w:ascii="Times New Roman" w:hAnsi="Times New Roman"/>
          <w:b/>
          <w:bCs/>
          <w:sz w:val="28"/>
          <w:szCs w:val="32"/>
          <w:lang w:val="en-IN" w:bidi="ar-SA"/>
        </w:rPr>
        <w:t>Source File</w:t>
      </w:r>
      <w:bookmarkEnd w:id="35"/>
      <w:r w:rsidR="0013042F" w:rsidRPr="000479D0">
        <w:rPr>
          <w:rFonts w:ascii="Times New Roman" w:hAnsi="Times New Roman"/>
          <w:b/>
          <w:bCs/>
          <w:sz w:val="28"/>
          <w:szCs w:val="32"/>
          <w:lang w:val="en-IN" w:bidi="ar-SA"/>
        </w:rPr>
        <w:t xml:space="preserve"> </w:t>
      </w:r>
    </w:p>
    <w:p w14:paraId="5CC7C9CB" w14:textId="28E433A2" w:rsidR="0013042F" w:rsidRDefault="0013042F" w:rsidP="0013042F">
      <w:pPr>
        <w:rPr>
          <w:lang w:val="en-IN" w:bidi="ar-SA"/>
        </w:rPr>
      </w:pPr>
    </w:p>
    <w:p w14:paraId="7AC9A4C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/*</w:t>
      </w:r>
    </w:p>
    <w:p w14:paraId="24C2D39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STM32FXX_GPIO_Driver.c</w:t>
      </w:r>
    </w:p>
    <w:p w14:paraId="613B059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</w:p>
    <w:p w14:paraId="305165B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 Created on: Dec 28, 2020</w:t>
      </w:r>
    </w:p>
    <w:p w14:paraId="3DB8EA3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      Author: 99003157</w:t>
      </w:r>
    </w:p>
    <w:p w14:paraId="79FEF32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*/</w:t>
      </w:r>
    </w:p>
    <w:p w14:paraId="44C447C9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902D1A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#include "STM32FXX_GPIO_Driver.h"</w:t>
      </w:r>
    </w:p>
    <w:p w14:paraId="3C3188C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#include&lt;stdio.h&gt;</w:t>
      </w:r>
    </w:p>
    <w:p w14:paraId="5359DC7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PeriClockControl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, uint8_t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EnorDi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</w:t>
      </w:r>
    </w:p>
    <w:p w14:paraId="396C943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157E853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EnorDi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ENABLE)</w:t>
      </w:r>
    </w:p>
    <w:p w14:paraId="31C8EE7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</w:t>
      </w:r>
    </w:p>
    <w:p w14:paraId="0471052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GPIOA)</w:t>
      </w:r>
    </w:p>
    <w:p w14:paraId="7EDF6C4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{GPIOA_PCLK_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C4ABC9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A318EA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GPIOB)</w:t>
      </w:r>
    </w:p>
    <w:p w14:paraId="1A3A4D1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{GPIOB_PCLK_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49AB926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561CD56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GPIOC)</w:t>
      </w:r>
    </w:p>
    <w:p w14:paraId="2B33DC0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{GPIOC_PCLK_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7F8C21C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DF89C1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GPIOD)</w:t>
      </w:r>
    </w:p>
    <w:p w14:paraId="0589259B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{GPIOD_PCLK_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7974597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F98FFD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GPIOE)</w:t>
      </w:r>
    </w:p>
    <w:p w14:paraId="2B9CFF8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{GPIOE_PCLK_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4103BF1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7C61E5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GPIOF)</w:t>
      </w:r>
    </w:p>
    <w:p w14:paraId="16877CD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{GPIOF_PCLK_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66CC767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CEA1FA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GPIOG)</w:t>
      </w:r>
    </w:p>
    <w:p w14:paraId="4CCC404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{GPIOG_PCLK_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2C9AC2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1DDDD99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GPIOH)</w:t>
      </w:r>
    </w:p>
    <w:p w14:paraId="62F0462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{GPIOH_PCLK_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36BFFBAB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E269D1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else</w:t>
      </w:r>
    </w:p>
    <w:p w14:paraId="2A668B79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{GPIOI_PCLK_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3B01794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4297385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else</w:t>
      </w:r>
    </w:p>
    <w:p w14:paraId="3E5A4D3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</w:t>
      </w:r>
    </w:p>
    <w:p w14:paraId="2951BD8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EnorDi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DISABLE)</w:t>
      </w:r>
    </w:p>
    <w:p w14:paraId="3FE0CFD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</w:t>
      </w:r>
    </w:p>
    <w:p w14:paraId="2E9339B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GPIOA)</w:t>
      </w:r>
    </w:p>
    <w:p w14:paraId="611AC31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{GPIOA_PCLK_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ABAB1A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73F2AC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GPIOB)</w:t>
      </w:r>
    </w:p>
    <w:p w14:paraId="5D5870C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{GPIOB_PCLK_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24EB586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3AA9C7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GPIOC)</w:t>
      </w:r>
    </w:p>
    <w:p w14:paraId="73424F0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{GPIOC_PCLK_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1DEEE3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06503F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GPIOD)</w:t>
      </w:r>
    </w:p>
    <w:p w14:paraId="6E5570EB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{GPIOD_PCLK_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ED9DA1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66905B6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GPIOE)</w:t>
      </w:r>
    </w:p>
    <w:p w14:paraId="4B1051D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{GPIOE_PCLK_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4C209ED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1A7B647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GPIOF)</w:t>
      </w:r>
    </w:p>
    <w:p w14:paraId="0ACB184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{GPIOF_PCLK_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2C703CB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68D5B37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GPIOG)</w:t>
      </w:r>
    </w:p>
    <w:p w14:paraId="6952892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{GPIOG_PCLK_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1E65CFA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2DD068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GPIOH)</w:t>
      </w:r>
    </w:p>
    <w:p w14:paraId="344F307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{GPIOH_PCLK_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D04435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07992EB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else</w:t>
      </w:r>
    </w:p>
    <w:p w14:paraId="1AA1D37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{GPIOI_PCLK_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4D3B0DF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6D92C4D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32967AB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51EDCB9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2AA934C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Init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GPIO_HANDLE_t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</w:t>
      </w:r>
    </w:p>
    <w:p w14:paraId="385AA1F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08045B3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*a;</w:t>
      </w:r>
    </w:p>
    <w:p w14:paraId="2A2D438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if(a-&gt;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GPIO_PinMode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&lt;=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GPIO_PIN_MODE_Analog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)//configure mode</w:t>
      </w:r>
    </w:p>
    <w:p w14:paraId="25852C8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{uint32_t temp=0;</w:t>
      </w:r>
    </w:p>
    <w:p w14:paraId="0109E24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33A903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temp =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GPIO_PIN_CONFIG.GPIO_PinMode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&lt;&lt; (2*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28BB605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-&gt;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-&gt; MODER |= temp;</w:t>
      </w:r>
    </w:p>
    <w:p w14:paraId="376B4D8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2A8949A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//configure speed</w:t>
      </w:r>
    </w:p>
    <w:p w14:paraId="6FDB1B7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temp1=0;</w:t>
      </w:r>
    </w:p>
    <w:p w14:paraId="43B9FDA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51458E1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temp1 =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-&gt;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GPIO_PIN_CONFIG.GPIO_PinSpeed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&lt;&lt; (2*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7469FE8B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-&gt;OSPEEDR|=temp1;</w:t>
      </w:r>
    </w:p>
    <w:p w14:paraId="21571F0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264ECF4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//configure PU PD</w:t>
      </w:r>
    </w:p>
    <w:p w14:paraId="387287F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temp2=0;</w:t>
      </w:r>
    </w:p>
    <w:p w14:paraId="1CD62EC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5FCC3B7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lastRenderedPageBreak/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temp2 =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GPIO_PIN_CONFIG.GPIO_PinPuPdControl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&lt;&lt; (2*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391120A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-&gt;PUPDR|=temp2;</w:t>
      </w:r>
    </w:p>
    <w:p w14:paraId="611EDF9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87488C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//configure output type</w:t>
      </w:r>
    </w:p>
    <w:p w14:paraId="29B0543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uint32_t temp3=0;</w:t>
      </w:r>
    </w:p>
    <w:p w14:paraId="6C9ADF99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0C80DDD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temp3 =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GPIO_PIN_CONFIG.GPIO_PinOPType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&lt;&lt; (2*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46CAE19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-&gt;OTYPER|=temp3;</w:t>
      </w:r>
    </w:p>
    <w:p w14:paraId="703C191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C9B880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if(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GPIO_PIN_CONFIG.GPIO_PinMode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==GPIO_PIN_MODE_AFM)</w:t>
      </w:r>
    </w:p>
    <w:p w14:paraId="05BD89E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{uint32_t temp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4,temp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5;</w:t>
      </w:r>
    </w:p>
    <w:p w14:paraId="5360EA5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80BE48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temp4=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GPIO_PIN_CONFIG.GPIO_PinNumber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/8;</w:t>
      </w:r>
    </w:p>
    <w:p w14:paraId="0B49DFD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temp5=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pGPIOHandle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-&gt;GPIO_PIN_CONFIG.GPIO_PinNumber%8;</w:t>
      </w:r>
    </w:p>
    <w:p w14:paraId="2C1DE133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pGPIOHandle-&gt;pGPIOx-&gt;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AFR[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temp4]|=pGPIOHandle-&gt;GPIO_PIN_CONFIG.GPIO_PinAltFunMode&lt;&lt;(4*temp5);</w:t>
      </w:r>
    </w:p>
    <w:p w14:paraId="1155390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0D7A3AD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252FBD1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DeInit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</w:t>
      </w:r>
    </w:p>
    <w:p w14:paraId="33751E2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2F12840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45ED8E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5B4EFA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GPIOA)</w:t>
      </w:r>
    </w:p>
    <w:p w14:paraId="395A1DA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{GPIOA_PCLK_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13056A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678127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GPIOB)</w:t>
      </w:r>
    </w:p>
    <w:p w14:paraId="076A218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{GPIOB_PCLK_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0D93E80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7E39BED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GPIOC)</w:t>
      </w:r>
    </w:p>
    <w:p w14:paraId="085B3DF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{GPIOC_PCLK_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2F63CF2B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230F7A3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GPIOD)</w:t>
      </w:r>
    </w:p>
    <w:p w14:paraId="23CF6DE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{GPIOD_PCLK_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67B861C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278B0859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GPIOE)</w:t>
      </w:r>
    </w:p>
    <w:p w14:paraId="1BCC130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{GPIOE_PCLK_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7F01CA9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02C578F8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GPIOF)</w:t>
      </w:r>
    </w:p>
    <w:p w14:paraId="6CBE767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{GPIOF_PCLK_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61D3B229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1166B44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GPIOG)</w:t>
      </w:r>
    </w:p>
    <w:p w14:paraId="2C1EB20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{GPIOG_PCLK_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30A187A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3FDDA68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 xml:space="preserve">else 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== GPIOH)</w:t>
      </w:r>
    </w:p>
    <w:p w14:paraId="3549430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{GPIOH_PCLK_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569C7AA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C19DA6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else</w:t>
      </w:r>
    </w:p>
    <w:p w14:paraId="16DC0EF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{GPIOI_PCLK_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DI(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);}</w:t>
      </w:r>
    </w:p>
    <w:p w14:paraId="1337BF8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5CBB59A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1A6C7EE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4F4CD56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uint8_t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ReadFromInputPin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*pGPIOx,uint8_t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</w:t>
      </w:r>
    </w:p>
    <w:p w14:paraId="51A2E14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70AA127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uint8_t Value;</w:t>
      </w:r>
    </w:p>
    <w:p w14:paraId="479495E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Value=(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-&gt;IDR&gt;&gt;</w:t>
      </w:r>
      <w:proofErr w:type="spellStart"/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)*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(0x00000001);</w:t>
      </w:r>
    </w:p>
    <w:p w14:paraId="2A48DF25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return Value;</w:t>
      </w:r>
    </w:p>
    <w:p w14:paraId="48A568C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0CB282E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uint16_t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ReadFromInputPort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</w:t>
      </w:r>
    </w:p>
    <w:p w14:paraId="37557AA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654EB66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uint16_t value1;</w:t>
      </w:r>
    </w:p>
    <w:p w14:paraId="17B94D1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value1=(uint16_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t)(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-&gt;IDR);</w:t>
      </w:r>
    </w:p>
    <w:p w14:paraId="3ACE340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return value1;</w:t>
      </w:r>
    </w:p>
    <w:p w14:paraId="13ADF85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141DADC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WriteToOutputPin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*pGPIOx,uint8_t PinNumber,uint8_t Value)</w:t>
      </w:r>
    </w:p>
    <w:p w14:paraId="51A0624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10E7972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if(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Value==GPIO_PIN_SET)</w:t>
      </w:r>
    </w:p>
    <w:p w14:paraId="1F9ED76A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</w:t>
      </w:r>
    </w:p>
    <w:p w14:paraId="2BBAB6FB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-&gt;ODR|=(1&lt;&lt;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350A7AE0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6E18A5FC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else</w:t>
      </w:r>
    </w:p>
    <w:p w14:paraId="42A4A0B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{</w:t>
      </w:r>
    </w:p>
    <w:p w14:paraId="40B77DF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-&gt;ODR&amp;=~(1&lt;&lt;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5A67C6D1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  <w:t>}</w:t>
      </w:r>
    </w:p>
    <w:p w14:paraId="5A431D3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5BC47FE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WriteToOutputPort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*pGPIOx,uint16_t Value)</w:t>
      </w:r>
    </w:p>
    <w:p w14:paraId="1C6C82BD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09E045C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-&gt;ODR=Value;</w:t>
      </w:r>
    </w:p>
    <w:p w14:paraId="7BE0E6AF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7DFEC52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ToggleOutputPin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spellStart"/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GPIO_Regdef_t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 *pGPIOx,uint8_t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</w:t>
      </w:r>
    </w:p>
    <w:p w14:paraId="31DE537E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{</w:t>
      </w:r>
    </w:p>
    <w:p w14:paraId="3935D906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ab/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-&gt;ODR=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pGPIOx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-&gt;ODR^(1&lt;&lt;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61D38342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}</w:t>
      </w:r>
    </w:p>
    <w:p w14:paraId="0A5F7124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</w:p>
    <w:p w14:paraId="0A8436B7" w14:textId="77777777" w:rsidR="00B24E3A" w:rsidRPr="00B24E3A" w:rsidRDefault="00B24E3A" w:rsidP="00B24E3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3F7F5F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//void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IRQConfig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uint8_t IRQNumber,uint8_t IRQPriority,uint8_t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EnorDi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1B96D218" w14:textId="7501FF3C" w:rsidR="000479D0" w:rsidRPr="002031CA" w:rsidRDefault="00B24E3A" w:rsidP="002031CA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IN" w:bidi="ar-SA"/>
        </w:rPr>
      </w:pPr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//void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GPIO_</w:t>
      </w:r>
      <w:proofErr w:type="gram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IRQHandling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(</w:t>
      </w:r>
      <w:proofErr w:type="gram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 xml:space="preserve">uint8_t </w:t>
      </w:r>
      <w:proofErr w:type="spellStart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PinNumber</w:t>
      </w:r>
      <w:proofErr w:type="spellEnd"/>
      <w:r w:rsidRPr="00B24E3A">
        <w:rPr>
          <w:rFonts w:ascii="Consolas" w:hAnsi="Consolas" w:cs="Consolas"/>
          <w:color w:val="3F7F5F"/>
          <w:sz w:val="20"/>
          <w:szCs w:val="20"/>
          <w:lang w:val="en-IN" w:bidi="ar-SA"/>
        </w:rPr>
        <w:t>);</w:t>
      </w:r>
    </w:p>
    <w:p w14:paraId="56DC52C6" w14:textId="68A99D7A" w:rsidR="000479D0" w:rsidRDefault="000479D0" w:rsidP="005A5C06"/>
    <w:p w14:paraId="4E0B34C0" w14:textId="1EF38504" w:rsidR="002031CA" w:rsidRDefault="002031CA" w:rsidP="005A5C06"/>
    <w:p w14:paraId="7F42A711" w14:textId="77777777" w:rsidR="002031CA" w:rsidRDefault="002031CA" w:rsidP="005A5C06"/>
    <w:p w14:paraId="52656FCC" w14:textId="187ED641" w:rsidR="000479D0" w:rsidRDefault="000479D0" w:rsidP="005A5C06"/>
    <w:p w14:paraId="54EE39BA" w14:textId="522984AA" w:rsidR="000479D0" w:rsidRDefault="000479D0" w:rsidP="005A5C06"/>
    <w:p w14:paraId="1DD33D69" w14:textId="4BE79BD7" w:rsidR="000479D0" w:rsidRDefault="000479D0" w:rsidP="005A5C06"/>
    <w:p w14:paraId="0F5277E0" w14:textId="69CD8E03" w:rsidR="000479D0" w:rsidRDefault="000479D0" w:rsidP="005A5C06"/>
    <w:p w14:paraId="0DCDE76E" w14:textId="2F340E60" w:rsidR="000479D0" w:rsidRDefault="000479D0" w:rsidP="005A5C06"/>
    <w:p w14:paraId="7B18412D" w14:textId="6C89666A" w:rsidR="000479D0" w:rsidRDefault="000479D0" w:rsidP="005A5C06"/>
    <w:p w14:paraId="6E2ACF24" w14:textId="7B5981CC" w:rsidR="000479D0" w:rsidRDefault="000479D0" w:rsidP="005A5C06"/>
    <w:p w14:paraId="33D57AB4" w14:textId="1FD10E27" w:rsidR="000479D0" w:rsidRDefault="000479D0" w:rsidP="005A5C06"/>
    <w:p w14:paraId="3E39538F" w14:textId="77777777" w:rsidR="000479D0" w:rsidRDefault="000479D0" w:rsidP="00B24E3A">
      <w:pPr>
        <w:ind w:firstLine="0"/>
      </w:pPr>
    </w:p>
    <w:p w14:paraId="33321E4B" w14:textId="105F19BE" w:rsidR="00963FE2" w:rsidRPr="00FB0B02" w:rsidRDefault="000479D0" w:rsidP="00FB0B02">
      <w:pPr>
        <w:pStyle w:val="Heading1"/>
        <w:rPr>
          <w:rFonts w:ascii="Times New Roman" w:hAnsi="Times New Roman"/>
          <w:sz w:val="32"/>
          <w:szCs w:val="32"/>
        </w:rPr>
      </w:pPr>
      <w:bookmarkStart w:id="36" w:name="_Toc60585586"/>
      <w:r>
        <w:rPr>
          <w:rFonts w:ascii="Times New Roman" w:hAnsi="Times New Roman"/>
          <w:sz w:val="32"/>
          <w:szCs w:val="32"/>
        </w:rPr>
        <w:lastRenderedPageBreak/>
        <w:t>3. Activity 3 (</w:t>
      </w:r>
      <w:r w:rsidR="008414AB" w:rsidRPr="000479D0">
        <w:rPr>
          <w:rFonts w:ascii="Times New Roman" w:hAnsi="Times New Roman"/>
          <w:sz w:val="32"/>
          <w:szCs w:val="32"/>
        </w:rPr>
        <w:t>Mini Project</w:t>
      </w:r>
      <w:r>
        <w:rPr>
          <w:rFonts w:ascii="Times New Roman" w:hAnsi="Times New Roman"/>
          <w:sz w:val="32"/>
          <w:szCs w:val="32"/>
        </w:rPr>
        <w:t>)</w:t>
      </w:r>
      <w:bookmarkEnd w:id="36"/>
    </w:p>
    <w:p w14:paraId="1CB93FF7" w14:textId="70CD2068" w:rsidR="00963FE2" w:rsidRDefault="00963FE2" w:rsidP="00963FE2">
      <w:pPr>
        <w:pStyle w:val="Heading2"/>
        <w:rPr>
          <w:rFonts w:ascii="Times New Roman" w:hAnsi="Times New Roman"/>
          <w:sz w:val="28"/>
          <w:szCs w:val="28"/>
        </w:rPr>
      </w:pPr>
      <w:bookmarkStart w:id="37" w:name="_Toc60585587"/>
      <w:r>
        <w:rPr>
          <w:rFonts w:ascii="Times New Roman" w:hAnsi="Times New Roman"/>
          <w:b/>
          <w:sz w:val="28"/>
          <w:szCs w:val="28"/>
        </w:rPr>
        <w:t>3.1 Main Logic</w:t>
      </w:r>
      <w:bookmarkEnd w:id="37"/>
    </w:p>
    <w:p w14:paraId="51BADA97" w14:textId="77777777" w:rsidR="00963FE2" w:rsidRPr="00963FE2" w:rsidRDefault="00963FE2" w:rsidP="00963FE2"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083BF747" wp14:editId="75CE8694">
                <wp:simplePos x="0" y="0"/>
                <wp:positionH relativeFrom="column">
                  <wp:posOffset>0</wp:posOffset>
                </wp:positionH>
                <wp:positionV relativeFrom="paragraph">
                  <wp:posOffset>4285615</wp:posOffset>
                </wp:positionV>
                <wp:extent cx="645795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E4DABD" w14:textId="70C27501" w:rsidR="00963FE2" w:rsidRPr="00CA314B" w:rsidRDefault="00963FE2" w:rsidP="00963FE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38" w:name="_Toc60584403"/>
                            <w:r>
                              <w:t xml:space="preserve">Figure </w:t>
                            </w:r>
                            <w:r w:rsidR="00B40A51">
                              <w:fldChar w:fldCharType="begin"/>
                            </w:r>
                            <w:r w:rsidR="00B40A51">
                              <w:instrText xml:space="preserve"> SEQ Figure \* ARABIC </w:instrText>
                            </w:r>
                            <w:r w:rsidR="00B40A51">
                              <w:fldChar w:fldCharType="separate"/>
                            </w:r>
                            <w:r w:rsidR="00980A7C">
                              <w:rPr>
                                <w:noProof/>
                              </w:rPr>
                              <w:t>6</w:t>
                            </w:r>
                            <w:r w:rsidR="00B40A51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Main Logic function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3BF747" id="Text Box 14" o:spid="_x0000_s1029" type="#_x0000_t202" style="position:absolute;left:0;text-align:left;margin-left:0;margin-top:337.45pt;width:508.5pt;height:.0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" stroked="f">
                <v:textbox style="mso-fit-shape-to-text:t" inset="0,0,0,0">
                  <w:txbxContent>
                    <w:p w14:paraId="23E4DABD" w14:textId="70C27501" w:rsidR="00963FE2" w:rsidRPr="00CA314B" w:rsidRDefault="00963FE2" w:rsidP="00963FE2">
                      <w:pPr>
                        <w:pStyle w:val="Caption"/>
                        <w:rPr>
                          <w:noProof/>
                        </w:rPr>
                      </w:pPr>
                      <w:bookmarkStart w:id="39" w:name="_Toc60584403"/>
                      <w:r>
                        <w:t xml:space="preserve">Figure </w:t>
                      </w:r>
                      <w:r w:rsidR="00B40A51">
                        <w:fldChar w:fldCharType="begin"/>
                      </w:r>
                      <w:r w:rsidR="00B40A51">
                        <w:instrText xml:space="preserve"> SEQ Figure \* ARABIC </w:instrText>
                      </w:r>
                      <w:r w:rsidR="00B40A51">
                        <w:fldChar w:fldCharType="separate"/>
                      </w:r>
                      <w:r w:rsidR="00980A7C">
                        <w:rPr>
                          <w:noProof/>
                        </w:rPr>
                        <w:t>6</w:t>
                      </w:r>
                      <w:r w:rsidR="00B40A51">
                        <w:rPr>
                          <w:noProof/>
                        </w:rPr>
                        <w:fldChar w:fldCharType="end"/>
                      </w:r>
                      <w:r>
                        <w:t>. Main Logic function</w:t>
                      </w:r>
                      <w:bookmarkEnd w:id="39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8C8EB8C" w14:textId="77777777" w:rsidR="003A068B" w:rsidRDefault="003A068B" w:rsidP="00963FE2">
      <w:pPr>
        <w:pStyle w:val="Heading2"/>
        <w:rPr>
          <w:rFonts w:ascii="Times New Roman" w:hAnsi="Times New Roman"/>
          <w:b/>
          <w:sz w:val="28"/>
          <w:szCs w:val="28"/>
        </w:rPr>
      </w:pPr>
      <w:bookmarkStart w:id="40" w:name="_Toc60585588"/>
      <w:r>
        <w:rPr>
          <w:rFonts w:ascii="Calibri" w:hAnsi="Calibri"/>
          <w:noProof/>
          <w:szCs w:val="22"/>
        </w:rPr>
        <w:drawing>
          <wp:inline distT="0" distB="0" distL="0" distR="0" wp14:anchorId="0FEC1665" wp14:editId="00CF867D">
            <wp:extent cx="6457950" cy="3467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C6CFE" w14:textId="77777777" w:rsidR="003A068B" w:rsidRDefault="003A068B" w:rsidP="00963FE2">
      <w:pPr>
        <w:pStyle w:val="Heading2"/>
        <w:rPr>
          <w:rFonts w:ascii="Times New Roman" w:hAnsi="Times New Roman"/>
          <w:b/>
          <w:sz w:val="28"/>
          <w:szCs w:val="28"/>
        </w:rPr>
      </w:pPr>
    </w:p>
    <w:p w14:paraId="7124F411" w14:textId="77777777" w:rsidR="003A068B" w:rsidRDefault="003A068B" w:rsidP="00963FE2">
      <w:pPr>
        <w:pStyle w:val="Heading2"/>
        <w:rPr>
          <w:rFonts w:ascii="Times New Roman" w:hAnsi="Times New Roman"/>
          <w:b/>
          <w:sz w:val="28"/>
          <w:szCs w:val="28"/>
        </w:rPr>
      </w:pPr>
    </w:p>
    <w:p w14:paraId="07AFCB31" w14:textId="43BE2883" w:rsidR="00963FE2" w:rsidRDefault="00963FE2" w:rsidP="00963FE2">
      <w:pPr>
        <w:pStyle w:val="Heading2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3.2 Arduino Code</w:t>
      </w:r>
      <w:bookmarkEnd w:id="40"/>
    </w:p>
    <w:p w14:paraId="2A057485" w14:textId="77777777" w:rsidR="00963FE2" w:rsidRDefault="00963FE2" w:rsidP="00963FE2">
      <w:r>
        <w:t>#include&lt;SPI.h&gt;</w:t>
      </w:r>
    </w:p>
    <w:p w14:paraId="2E53DE38" w14:textId="77777777" w:rsidR="00963FE2" w:rsidRDefault="00963FE2" w:rsidP="00963FE2"/>
    <w:p w14:paraId="6280E442" w14:textId="77777777" w:rsidR="00963FE2" w:rsidRDefault="00963FE2" w:rsidP="00963FE2">
      <w:r>
        <w:t xml:space="preserve">volatile </w:t>
      </w:r>
      <w:proofErr w:type="spellStart"/>
      <w:r>
        <w:t>boolean</w:t>
      </w:r>
      <w:proofErr w:type="spellEnd"/>
      <w:r>
        <w:t xml:space="preserve"> info;</w:t>
      </w:r>
    </w:p>
    <w:p w14:paraId="05C1909F" w14:textId="77777777" w:rsidR="00963FE2" w:rsidRDefault="00963FE2" w:rsidP="00963FE2">
      <w:r>
        <w:t xml:space="preserve">volatile int </w:t>
      </w:r>
      <w:proofErr w:type="spellStart"/>
      <w:r>
        <w:t>Slave_data</w:t>
      </w:r>
      <w:proofErr w:type="spellEnd"/>
      <w:r>
        <w:t>;</w:t>
      </w:r>
    </w:p>
    <w:p w14:paraId="6DD5D2AA" w14:textId="77777777" w:rsidR="00963FE2" w:rsidRDefault="00963FE2" w:rsidP="00963FE2"/>
    <w:p w14:paraId="3EFFB8B9" w14:textId="77777777" w:rsidR="00963FE2" w:rsidRDefault="00963FE2" w:rsidP="00963FE2"/>
    <w:p w14:paraId="735E5983" w14:textId="77777777" w:rsidR="00963FE2" w:rsidRDefault="00963FE2" w:rsidP="00963FE2">
      <w:r>
        <w:t xml:space="preserve">void </w:t>
      </w:r>
      <w:proofErr w:type="gramStart"/>
      <w:r>
        <w:t>setup(</w:t>
      </w:r>
      <w:proofErr w:type="gramEnd"/>
      <w:r>
        <w:t>)</w:t>
      </w:r>
    </w:p>
    <w:p w14:paraId="059CDB4C" w14:textId="77777777" w:rsidR="00963FE2" w:rsidRDefault="00963FE2" w:rsidP="00963FE2"/>
    <w:p w14:paraId="6D95AAE1" w14:textId="77777777" w:rsidR="00963FE2" w:rsidRDefault="00963FE2" w:rsidP="00963FE2">
      <w:r>
        <w:t>{</w:t>
      </w:r>
    </w:p>
    <w:p w14:paraId="21C96364" w14:textId="77777777" w:rsidR="00963FE2" w:rsidRDefault="00963FE2" w:rsidP="00963FE2">
      <w:r>
        <w:t xml:space="preserve">  </w:t>
      </w:r>
      <w:proofErr w:type="spellStart"/>
      <w:r>
        <w:t>Serial.begin</w:t>
      </w:r>
      <w:proofErr w:type="spellEnd"/>
      <w:r>
        <w:t>(9600);</w:t>
      </w:r>
    </w:p>
    <w:p w14:paraId="45F6AB4D" w14:textId="77777777" w:rsidR="00963FE2" w:rsidRDefault="00963FE2" w:rsidP="00963FE2">
      <w:r>
        <w:t xml:space="preserve"> </w:t>
      </w:r>
    </w:p>
    <w:p w14:paraId="231676C0" w14:textId="77777777" w:rsidR="00963FE2" w:rsidRDefault="00963FE2" w:rsidP="00963FE2">
      <w:proofErr w:type="spellStart"/>
      <w:proofErr w:type="gramStart"/>
      <w:r>
        <w:t>pinMode</w:t>
      </w:r>
      <w:proofErr w:type="spellEnd"/>
      <w:r>
        <w:t>(</w:t>
      </w:r>
      <w:proofErr w:type="gramEnd"/>
      <w:r>
        <w:t>MISO, OUTPUT);</w:t>
      </w:r>
    </w:p>
    <w:p w14:paraId="2FD66C0F" w14:textId="77777777" w:rsidR="00963FE2" w:rsidRDefault="00963FE2" w:rsidP="00963FE2"/>
    <w:p w14:paraId="4FFC39CA" w14:textId="77777777" w:rsidR="00963FE2" w:rsidRDefault="00963FE2" w:rsidP="00963FE2">
      <w:r>
        <w:t xml:space="preserve">  SPCR |= _BV(SPE</w:t>
      </w:r>
      <w:proofErr w:type="gramStart"/>
      <w:r>
        <w:t xml:space="preserve">);   </w:t>
      </w:r>
      <w:proofErr w:type="gramEnd"/>
      <w:r>
        <w:t xml:space="preserve">                    //Turn on SPI in Slave Mode</w:t>
      </w:r>
    </w:p>
    <w:p w14:paraId="1A41D905" w14:textId="77777777" w:rsidR="00963FE2" w:rsidRDefault="00963FE2" w:rsidP="00963FE2">
      <w:r>
        <w:t xml:space="preserve">  info = false;</w:t>
      </w:r>
    </w:p>
    <w:p w14:paraId="6B2F581A" w14:textId="77777777" w:rsidR="00963FE2" w:rsidRDefault="00963FE2" w:rsidP="00963FE2"/>
    <w:p w14:paraId="1253BBA2" w14:textId="77777777" w:rsidR="00963FE2" w:rsidRDefault="00963FE2" w:rsidP="00963FE2">
      <w:r>
        <w:t xml:space="preserve">  </w:t>
      </w:r>
      <w:proofErr w:type="spellStart"/>
      <w:r>
        <w:t>SPI.attachInterrupt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              //</w:t>
      </w:r>
      <w:proofErr w:type="spellStart"/>
      <w:r>
        <w:t>Interuupt</w:t>
      </w:r>
      <w:proofErr w:type="spellEnd"/>
      <w:r>
        <w:t xml:space="preserve"> ON is set for SPI </w:t>
      </w:r>
      <w:proofErr w:type="spellStart"/>
      <w:r>
        <w:t>commnucation</w:t>
      </w:r>
      <w:proofErr w:type="spellEnd"/>
    </w:p>
    <w:p w14:paraId="3151F5C4" w14:textId="77777777" w:rsidR="00963FE2" w:rsidRDefault="00963FE2" w:rsidP="00963FE2">
      <w:r>
        <w:t xml:space="preserve">  }</w:t>
      </w:r>
    </w:p>
    <w:p w14:paraId="304E37B8" w14:textId="77777777" w:rsidR="00963FE2" w:rsidRDefault="00963FE2" w:rsidP="00963FE2"/>
    <w:p w14:paraId="43BC6DAD" w14:textId="77777777" w:rsidR="00963FE2" w:rsidRDefault="00963FE2" w:rsidP="00963FE2">
      <w:r>
        <w:t>ISR (</w:t>
      </w:r>
      <w:proofErr w:type="spellStart"/>
      <w:r>
        <w:t>SPI_STC_</w:t>
      </w:r>
      <w:proofErr w:type="gramStart"/>
      <w:r>
        <w:t>vect</w:t>
      </w:r>
      <w:proofErr w:type="spellEnd"/>
      <w:r>
        <w:t xml:space="preserve">)   </w:t>
      </w:r>
      <w:proofErr w:type="gramEnd"/>
      <w:r>
        <w:t xml:space="preserve">                     //</w:t>
      </w:r>
      <w:proofErr w:type="spellStart"/>
      <w:r>
        <w:t>Inerrrput</w:t>
      </w:r>
      <w:proofErr w:type="spellEnd"/>
      <w:r>
        <w:t xml:space="preserve"> routine function</w:t>
      </w:r>
    </w:p>
    <w:p w14:paraId="2EC86BE7" w14:textId="77777777" w:rsidR="00963FE2" w:rsidRDefault="00963FE2" w:rsidP="00963FE2">
      <w:r>
        <w:t>{</w:t>
      </w:r>
    </w:p>
    <w:p w14:paraId="59E03F87" w14:textId="77777777" w:rsidR="00963FE2" w:rsidRDefault="00963FE2" w:rsidP="00963FE2">
      <w:r>
        <w:t xml:space="preserve">  </w:t>
      </w:r>
      <w:proofErr w:type="spellStart"/>
      <w:r>
        <w:t>Slave_data</w:t>
      </w:r>
      <w:proofErr w:type="spellEnd"/>
      <w:r>
        <w:t xml:space="preserve"> = </w:t>
      </w:r>
      <w:proofErr w:type="gramStart"/>
      <w:r>
        <w:t xml:space="preserve">SPDR;   </w:t>
      </w:r>
      <w:proofErr w:type="gramEnd"/>
      <w:r>
        <w:t xml:space="preserve">      // Value received from master </w:t>
      </w:r>
    </w:p>
    <w:p w14:paraId="0AF20A3E" w14:textId="77777777" w:rsidR="00963FE2" w:rsidRDefault="00963FE2" w:rsidP="00963FE2">
      <w:r>
        <w:t xml:space="preserve">  info = </w:t>
      </w:r>
      <w:proofErr w:type="gramStart"/>
      <w:r>
        <w:t xml:space="preserve">true;   </w:t>
      </w:r>
      <w:proofErr w:type="gramEnd"/>
      <w:r>
        <w:t xml:space="preserve">                     //Sets received as True </w:t>
      </w:r>
    </w:p>
    <w:p w14:paraId="027FAB18" w14:textId="77777777" w:rsidR="00963FE2" w:rsidRDefault="00963FE2" w:rsidP="00963FE2">
      <w:r>
        <w:t xml:space="preserve">   </w:t>
      </w:r>
    </w:p>
    <w:p w14:paraId="76D35E87" w14:textId="77777777" w:rsidR="00963FE2" w:rsidRDefault="00963FE2" w:rsidP="00963FE2">
      <w:r>
        <w:t>}</w:t>
      </w:r>
    </w:p>
    <w:p w14:paraId="25DE64B2" w14:textId="77777777" w:rsidR="00963FE2" w:rsidRDefault="00963FE2" w:rsidP="00963FE2"/>
    <w:p w14:paraId="5FC9D09C" w14:textId="77777777" w:rsidR="00963FE2" w:rsidRDefault="00963FE2" w:rsidP="00963FE2">
      <w:r>
        <w:t xml:space="preserve">void </w:t>
      </w:r>
      <w:proofErr w:type="gramStart"/>
      <w:r>
        <w:t>loop(</w:t>
      </w:r>
      <w:proofErr w:type="gramEnd"/>
      <w:r>
        <w:t>)</w:t>
      </w:r>
    </w:p>
    <w:p w14:paraId="5C54E99B" w14:textId="77777777" w:rsidR="00963FE2" w:rsidRDefault="00963FE2" w:rsidP="00963FE2">
      <w:proofErr w:type="gramStart"/>
      <w:r>
        <w:t>{ if</w:t>
      </w:r>
      <w:proofErr w:type="gramEnd"/>
      <w:r>
        <w:t xml:space="preserve">(info)                            </w:t>
      </w:r>
    </w:p>
    <w:p w14:paraId="4092BF97" w14:textId="77777777" w:rsidR="00963FE2" w:rsidRDefault="00963FE2" w:rsidP="00963FE2">
      <w:r>
        <w:t xml:space="preserve">  {</w:t>
      </w:r>
    </w:p>
    <w:p w14:paraId="58CCED5A" w14:textId="77777777" w:rsidR="00963FE2" w:rsidRDefault="00963FE2" w:rsidP="00963FE2">
      <w:r>
        <w:t xml:space="preserve"> </w:t>
      </w:r>
      <w:proofErr w:type="gramStart"/>
      <w:r>
        <w:t>delay(</w:t>
      </w:r>
      <w:proofErr w:type="gramEnd"/>
      <w:r>
        <w:t>500);</w:t>
      </w:r>
    </w:p>
    <w:p w14:paraId="48BA8C4E" w14:textId="77777777" w:rsidR="00963FE2" w:rsidRDefault="00963FE2" w:rsidP="00963FE2">
      <w:r>
        <w:t xml:space="preserve"> </w:t>
      </w:r>
      <w:proofErr w:type="spellStart"/>
      <w:r>
        <w:t>Serial.println</w:t>
      </w:r>
      <w:proofErr w:type="spellEnd"/>
      <w:r>
        <w:t>(</w:t>
      </w:r>
      <w:proofErr w:type="spellStart"/>
      <w:r>
        <w:t>Slave_data</w:t>
      </w:r>
      <w:proofErr w:type="spellEnd"/>
      <w:r>
        <w:t>);</w:t>
      </w:r>
    </w:p>
    <w:p w14:paraId="37A57AC8" w14:textId="77777777" w:rsidR="00963FE2" w:rsidRDefault="00963FE2" w:rsidP="00963FE2">
      <w:r>
        <w:t xml:space="preserve">      </w:t>
      </w:r>
      <w:proofErr w:type="gramStart"/>
      <w:r>
        <w:t>if(</w:t>
      </w:r>
      <w:proofErr w:type="spellStart"/>
      <w:proofErr w:type="gramEnd"/>
      <w:r>
        <w:t>Slave_data</w:t>
      </w:r>
      <w:proofErr w:type="spellEnd"/>
      <w:r>
        <w:t>==0)</w:t>
      </w:r>
    </w:p>
    <w:p w14:paraId="62641A74" w14:textId="77777777" w:rsidR="00963FE2" w:rsidRDefault="00963FE2" w:rsidP="00963FE2">
      <w:r>
        <w:t xml:space="preserve">      {</w:t>
      </w:r>
    </w:p>
    <w:p w14:paraId="3557BF24" w14:textId="77777777" w:rsidR="00963FE2" w:rsidRDefault="00963FE2" w:rsidP="00963FE2">
      <w:r>
        <w:t xml:space="preserve">       </w:t>
      </w:r>
    </w:p>
    <w:p w14:paraId="024C8A3E" w14:textId="77777777" w:rsidR="00963FE2" w:rsidRDefault="00963FE2" w:rsidP="00963FE2">
      <w:r>
        <w:t xml:space="preserve">               </w:t>
      </w:r>
      <w:proofErr w:type="spellStart"/>
      <w:r>
        <w:t>Serial.println</w:t>
      </w:r>
      <w:proofErr w:type="spellEnd"/>
      <w:r>
        <w:t>("Please maintain social distancing \n");</w:t>
      </w:r>
    </w:p>
    <w:p w14:paraId="4D602EE9" w14:textId="77777777" w:rsidR="00963FE2" w:rsidRDefault="00963FE2" w:rsidP="00963FE2">
      <w:r>
        <w:t xml:space="preserve">      }</w:t>
      </w:r>
    </w:p>
    <w:p w14:paraId="7DF477EF" w14:textId="77777777" w:rsidR="00963FE2" w:rsidRDefault="00963FE2" w:rsidP="00963FE2">
      <w:r>
        <w:t xml:space="preserve">      else </w:t>
      </w:r>
      <w:proofErr w:type="gramStart"/>
      <w:r>
        <w:t>if(</w:t>
      </w:r>
      <w:proofErr w:type="spellStart"/>
      <w:proofErr w:type="gramEnd"/>
      <w:r>
        <w:t>Slave_data</w:t>
      </w:r>
      <w:proofErr w:type="spellEnd"/>
      <w:r>
        <w:t>==1)</w:t>
      </w:r>
    </w:p>
    <w:p w14:paraId="26AA141F" w14:textId="77777777" w:rsidR="00963FE2" w:rsidRDefault="00963FE2" w:rsidP="00963FE2">
      <w:r>
        <w:t xml:space="preserve">        {</w:t>
      </w:r>
    </w:p>
    <w:p w14:paraId="65D2AC52" w14:textId="77777777" w:rsidR="00963FE2" w:rsidRDefault="00963FE2" w:rsidP="00963FE2">
      <w:r>
        <w:t xml:space="preserve">               </w:t>
      </w:r>
      <w:proofErr w:type="spellStart"/>
      <w:r>
        <w:t>Serial.println</w:t>
      </w:r>
      <w:proofErr w:type="spellEnd"/>
      <w:r>
        <w:t>("Way clear\n");</w:t>
      </w:r>
    </w:p>
    <w:p w14:paraId="5E29B56E" w14:textId="77777777" w:rsidR="00963FE2" w:rsidRDefault="00963FE2" w:rsidP="00963FE2">
      <w:r>
        <w:t xml:space="preserve">        }</w:t>
      </w:r>
    </w:p>
    <w:p w14:paraId="01222F88" w14:textId="77777777" w:rsidR="00963FE2" w:rsidRDefault="00963FE2" w:rsidP="00963FE2">
      <w:r>
        <w:t xml:space="preserve">      else</w:t>
      </w:r>
    </w:p>
    <w:p w14:paraId="17861D78" w14:textId="77777777" w:rsidR="00963FE2" w:rsidRDefault="00963FE2" w:rsidP="00963FE2">
      <w:r>
        <w:t xml:space="preserve">      {</w:t>
      </w:r>
    </w:p>
    <w:p w14:paraId="0F254CC1" w14:textId="77777777" w:rsidR="00963FE2" w:rsidRDefault="00963FE2" w:rsidP="00963FE2">
      <w:r>
        <w:t xml:space="preserve">               </w:t>
      </w:r>
      <w:proofErr w:type="spellStart"/>
      <w:r>
        <w:t>Serial.println</w:t>
      </w:r>
      <w:proofErr w:type="spellEnd"/>
      <w:r>
        <w:t>("Sensor value is less than 500\n");</w:t>
      </w:r>
    </w:p>
    <w:p w14:paraId="24FE4405" w14:textId="77777777" w:rsidR="00963FE2" w:rsidRDefault="00963FE2" w:rsidP="00963FE2">
      <w:r>
        <w:t xml:space="preserve">                   </w:t>
      </w:r>
    </w:p>
    <w:p w14:paraId="498442FA" w14:textId="77777777" w:rsidR="00963FE2" w:rsidRDefault="00963FE2" w:rsidP="00963FE2">
      <w:r>
        <w:t xml:space="preserve">      }</w:t>
      </w:r>
    </w:p>
    <w:p w14:paraId="720A5A21" w14:textId="77777777" w:rsidR="00963FE2" w:rsidRDefault="00963FE2" w:rsidP="00963FE2">
      <w:r>
        <w:t>}</w:t>
      </w:r>
    </w:p>
    <w:p w14:paraId="10EB1C07" w14:textId="12309C54" w:rsidR="00963FE2" w:rsidRPr="00963FE2" w:rsidRDefault="00963FE2" w:rsidP="00963FE2">
      <w:r>
        <w:t>}</w:t>
      </w:r>
    </w:p>
    <w:p w14:paraId="63361991" w14:textId="6AE6E598" w:rsidR="000479D0" w:rsidRDefault="000479D0" w:rsidP="00963FE2">
      <w:pPr>
        <w:pStyle w:val="Heading2"/>
        <w:rPr>
          <w:rFonts w:ascii="Times New Roman" w:hAnsi="Times New Roman"/>
          <w:sz w:val="28"/>
          <w:szCs w:val="28"/>
        </w:rPr>
      </w:pPr>
    </w:p>
    <w:p w14:paraId="3702D73B" w14:textId="0307B234" w:rsidR="002031CA" w:rsidRDefault="002031CA" w:rsidP="002031CA"/>
    <w:p w14:paraId="594C181B" w14:textId="77777777" w:rsidR="002031CA" w:rsidRPr="002031CA" w:rsidRDefault="002031CA" w:rsidP="002031CA"/>
    <w:p w14:paraId="29C8F6B2" w14:textId="48BF4A2C" w:rsidR="000479D0" w:rsidRDefault="000479D0" w:rsidP="00DC7F7C">
      <w:pPr>
        <w:ind w:firstLine="0"/>
      </w:pPr>
    </w:p>
    <w:p w14:paraId="08082B7C" w14:textId="2B6B43D3" w:rsidR="000479D0" w:rsidRDefault="000479D0" w:rsidP="000479D0">
      <w:pPr>
        <w:rPr>
          <w:rFonts w:ascii="Times New Roman" w:hAnsi="Times New Roman"/>
          <w:sz w:val="24"/>
          <w:szCs w:val="24"/>
        </w:rPr>
      </w:pPr>
    </w:p>
    <w:p w14:paraId="4D15B92A" w14:textId="77777777" w:rsidR="00FB0B02" w:rsidRPr="000479D0" w:rsidRDefault="00FB0B02" w:rsidP="000479D0">
      <w:pPr>
        <w:rPr>
          <w:rFonts w:ascii="Times New Roman" w:hAnsi="Times New Roman"/>
          <w:sz w:val="24"/>
          <w:szCs w:val="24"/>
        </w:rPr>
      </w:pPr>
    </w:p>
    <w:p w14:paraId="3E105E24" w14:textId="121D0614" w:rsidR="006A45D5" w:rsidRPr="000479D0" w:rsidRDefault="000479D0" w:rsidP="000479D0">
      <w:pPr>
        <w:pStyle w:val="Heading1"/>
        <w:rPr>
          <w:rFonts w:ascii="Times New Roman" w:hAnsi="Times New Roman"/>
          <w:sz w:val="32"/>
          <w:szCs w:val="32"/>
        </w:rPr>
      </w:pPr>
      <w:bookmarkStart w:id="41" w:name="_Toc60585590"/>
      <w:r>
        <w:rPr>
          <w:rFonts w:ascii="Times New Roman" w:hAnsi="Times New Roman"/>
          <w:sz w:val="32"/>
          <w:szCs w:val="32"/>
        </w:rPr>
        <w:lastRenderedPageBreak/>
        <w:t xml:space="preserve">4. </w:t>
      </w:r>
      <w:r w:rsidR="006A45D5" w:rsidRPr="000479D0">
        <w:rPr>
          <w:rFonts w:ascii="Times New Roman" w:hAnsi="Times New Roman"/>
          <w:sz w:val="32"/>
          <w:szCs w:val="32"/>
        </w:rPr>
        <w:t>References</w:t>
      </w:r>
      <w:bookmarkEnd w:id="41"/>
      <w:r w:rsidR="006A45D5" w:rsidRPr="000479D0">
        <w:rPr>
          <w:rFonts w:ascii="Times New Roman" w:hAnsi="Times New Roman"/>
          <w:sz w:val="32"/>
          <w:szCs w:val="32"/>
        </w:rPr>
        <w:t xml:space="preserve"> </w:t>
      </w:r>
    </w:p>
    <w:p w14:paraId="3AF95F80" w14:textId="0492C5C0" w:rsidR="006A45D5" w:rsidRPr="006A45D5" w:rsidRDefault="006A45D5" w:rsidP="006A45D5">
      <w:r>
        <w:t>[</w:t>
      </w:r>
      <w:r w:rsidR="003A0515">
        <w:t>1</w:t>
      </w:r>
      <w:r>
        <w:t>]</w:t>
      </w:r>
      <w:hyperlink r:id="rId26" w:tgtFrame="_blank" w:tooltip="https://www.youtube.com/watch?v=5aafG5mjZ_Y&amp;list=PLERTijJOmYrDiiWd10iRHY0VRHdJwUH4g&amp;index=5" w:history="1">
        <w:r>
          <w:rPr>
            <w:rStyle w:val="Hyperlink"/>
            <w:rFonts w:ascii="Segoe UI" w:hAnsi="Segoe UI" w:cs="Segoe UI"/>
            <w:color w:val="264F8C"/>
            <w:sz w:val="23"/>
            <w:szCs w:val="23"/>
            <w:bdr w:val="none" w:sz="0" w:space="0" w:color="auto" w:frame="1"/>
            <w:shd w:val="clear" w:color="auto" w:fill="FFFFFF"/>
          </w:rPr>
          <w:t>https://www.youtube.com/watch?v=5aafG5mjZ_Y&amp;list=PLERTijJOmYrDiiWd10iRHY0VRHdJwUH4g&amp;index=5</w:t>
        </w:r>
      </w:hyperlink>
    </w:p>
    <w:p w14:paraId="70E28496" w14:textId="107F2815" w:rsidR="003A0515" w:rsidRPr="00E85758" w:rsidRDefault="003A0515" w:rsidP="003A0515">
      <w:pPr>
        <w:rPr>
          <w:rFonts w:ascii="Times New Roman" w:hAnsi="Times New Roman"/>
          <w:color w:val="4F81BD" w:themeColor="accent1"/>
        </w:rPr>
      </w:pPr>
      <w:r w:rsidRPr="00E85758">
        <w:rPr>
          <w:rFonts w:ascii="Times New Roman" w:hAnsi="Times New Roman"/>
        </w:rPr>
        <w:t>[</w:t>
      </w:r>
      <w:r>
        <w:rPr>
          <w:rFonts w:ascii="Times New Roman" w:hAnsi="Times New Roman"/>
        </w:rPr>
        <w:t>2</w:t>
      </w:r>
      <w:r w:rsidRPr="00E85758">
        <w:rPr>
          <w:rFonts w:ascii="Times New Roman" w:hAnsi="Times New Roman"/>
        </w:rPr>
        <w:t>]</w:t>
      </w:r>
      <w:r w:rsidRPr="00E85758">
        <w:rPr>
          <w:rFonts w:ascii="Times New Roman" w:hAnsi="Times New Roman"/>
          <w:color w:val="4F81BD" w:themeColor="accent1"/>
        </w:rPr>
        <w:t xml:space="preserve"> </w:t>
      </w:r>
      <w:hyperlink r:id="rId27" w:tgtFrame="_blank" w:tooltip="https://youtu.be/B7oKdUvRhQQ" w:history="1">
        <w:r>
          <w:rPr>
            <w:rStyle w:val="Hyperlink"/>
            <w:rFonts w:ascii="Segoe UI" w:hAnsi="Segoe UI" w:cs="Segoe UI"/>
            <w:color w:val="386CBB"/>
            <w:sz w:val="23"/>
            <w:szCs w:val="23"/>
            <w:bdr w:val="none" w:sz="0" w:space="0" w:color="auto" w:frame="1"/>
            <w:shd w:val="clear" w:color="auto" w:fill="FFFFFF"/>
          </w:rPr>
          <w:t>https://youtu.be/B7oKdUvRhQQ</w:t>
        </w:r>
      </w:hyperlink>
    </w:p>
    <w:p w14:paraId="3D055811" w14:textId="768DE8BB" w:rsidR="003A0515" w:rsidRPr="00E85758" w:rsidRDefault="003A0515" w:rsidP="003A0515">
      <w:pPr>
        <w:rPr>
          <w:rStyle w:val="Hyperlink"/>
          <w:rFonts w:ascii="Times New Roman" w:hAnsi="Times New Roman"/>
          <w:color w:val="4F81BD" w:themeColor="accent1"/>
          <w:sz w:val="23"/>
          <w:szCs w:val="23"/>
          <w:bdr w:val="none" w:sz="0" w:space="0" w:color="auto" w:frame="1"/>
          <w:shd w:val="clear" w:color="auto" w:fill="FFFFFF"/>
        </w:rPr>
      </w:pPr>
      <w:r w:rsidRPr="00E85758">
        <w:rPr>
          <w:rFonts w:ascii="Times New Roman" w:hAnsi="Times New Roman"/>
        </w:rPr>
        <w:t>[</w:t>
      </w:r>
      <w:r>
        <w:rPr>
          <w:rFonts w:ascii="Times New Roman" w:hAnsi="Times New Roman"/>
        </w:rPr>
        <w:t>3</w:t>
      </w:r>
      <w:r w:rsidRPr="00E85758">
        <w:rPr>
          <w:rFonts w:ascii="Times New Roman" w:hAnsi="Times New Roman"/>
        </w:rPr>
        <w:t xml:space="preserve">] </w:t>
      </w:r>
      <w:hyperlink r:id="rId28" w:tgtFrame="_blank" w:tooltip="https://youtu.be/5aafG5mjZ_Y" w:history="1">
        <w:r>
          <w:rPr>
            <w:rStyle w:val="Hyperlink"/>
            <w:rFonts w:ascii="Segoe UI" w:hAnsi="Segoe UI" w:cs="Segoe UI"/>
            <w:color w:val="264F8C"/>
            <w:sz w:val="23"/>
            <w:szCs w:val="23"/>
            <w:bdr w:val="none" w:sz="0" w:space="0" w:color="auto" w:frame="1"/>
            <w:shd w:val="clear" w:color="auto" w:fill="FFFFFF"/>
          </w:rPr>
          <w:t>https://youtu.be/5aafG5mjZ_Y</w:t>
        </w:r>
      </w:hyperlink>
    </w:p>
    <w:p w14:paraId="11105B78" w14:textId="300DC83C" w:rsidR="003A0515" w:rsidRDefault="003A0515" w:rsidP="003A0515">
      <w:pPr>
        <w:pStyle w:val="paragraph-322"/>
        <w:shd w:val="clear" w:color="auto" w:fill="FFFFFF"/>
        <w:spacing w:before="0" w:beforeAutospacing="0" w:after="0" w:afterAutospacing="0"/>
        <w:ind w:firstLine="360"/>
        <w:jc w:val="both"/>
        <w:rPr>
          <w:color w:val="4F81BD" w:themeColor="accent1"/>
        </w:rPr>
      </w:pPr>
      <w:r w:rsidRPr="00E85758">
        <w:t>[</w:t>
      </w:r>
      <w:r>
        <w:t>4</w:t>
      </w:r>
      <w:r w:rsidRPr="00E85758">
        <w:t>]</w:t>
      </w:r>
      <w:r>
        <w:t xml:space="preserve"> </w:t>
      </w:r>
      <w:hyperlink r:id="rId29" w:tgtFrame="_blank" w:tooltip="https://youtu.be/Bsq6P1B8JqI" w:history="1">
        <w:r>
          <w:rPr>
            <w:rStyle w:val="Hyperlink"/>
            <w:rFonts w:ascii="Segoe UI" w:hAnsi="Segoe UI" w:cs="Segoe UI"/>
            <w:color w:val="386CBB"/>
            <w:sz w:val="23"/>
            <w:szCs w:val="23"/>
            <w:bdr w:val="none" w:sz="0" w:space="0" w:color="auto" w:frame="1"/>
            <w:shd w:val="clear" w:color="auto" w:fill="FFFFFF"/>
          </w:rPr>
          <w:t>https://youtu.be/Bsq6P1B8JqI</w:t>
        </w:r>
      </w:hyperlink>
      <w:r w:rsidRPr="00E85758">
        <w:rPr>
          <w:color w:val="4F81BD" w:themeColor="accent1"/>
        </w:rPr>
        <w:t xml:space="preserve"> </w:t>
      </w:r>
    </w:p>
    <w:p w14:paraId="3B91D586" w14:textId="4C0E8934" w:rsidR="003A0515" w:rsidRPr="00DC489D" w:rsidRDefault="003A0515" w:rsidP="003A0515">
      <w:pPr>
        <w:pStyle w:val="NormalWeb"/>
        <w:shd w:val="clear" w:color="auto" w:fill="FFFFFF"/>
        <w:spacing w:before="0" w:beforeAutospacing="0" w:after="0" w:afterAutospacing="0" w:line="300" w:lineRule="atLeast"/>
        <w:ind w:firstLine="360"/>
        <w:textAlignment w:val="baseline"/>
        <w:rPr>
          <w:rFonts w:ascii="Segoe UI" w:hAnsi="Segoe UI" w:cs="Segoe UI"/>
          <w:sz w:val="23"/>
          <w:szCs w:val="23"/>
        </w:rPr>
      </w:pPr>
      <w:r w:rsidRPr="00DC489D">
        <w:t>[</w:t>
      </w:r>
      <w:r>
        <w:t>5</w:t>
      </w:r>
      <w:r w:rsidRPr="00DC489D">
        <w:t xml:space="preserve">] </w:t>
      </w:r>
      <w:hyperlink r:id="rId30" w:tgtFrame="_blank" w:tooltip="https://youtu.be/2Hm8eEHsgls" w:history="1">
        <w:r w:rsidRPr="00DC489D">
          <w:rPr>
            <w:rStyle w:val="Hyperlink"/>
            <w:rFonts w:ascii="Segoe UI" w:hAnsi="Segoe UI" w:cs="Segoe UI"/>
            <w:color w:val="548DD4" w:themeColor="text2" w:themeTint="99"/>
            <w:sz w:val="23"/>
            <w:szCs w:val="23"/>
            <w:bdr w:val="none" w:sz="0" w:space="0" w:color="auto" w:frame="1"/>
          </w:rPr>
          <w:t>https://youtu.be/2Hm8eEHsgls</w:t>
        </w:r>
      </w:hyperlink>
    </w:p>
    <w:p w14:paraId="7E542CE1" w14:textId="56EFC40D" w:rsidR="006A45D5" w:rsidRPr="006A45D5" w:rsidRDefault="006A45D5" w:rsidP="006A45D5"/>
    <w:sectPr w:rsidR="006A45D5" w:rsidRPr="006A45D5" w:rsidSect="00015EE5">
      <w:headerReference w:type="default" r:id="rId31"/>
      <w:footerReference w:type="default" r:id="rId32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093B6B" w14:textId="77777777" w:rsidR="00B40A51" w:rsidRDefault="00B40A51" w:rsidP="006A582B">
      <w:r>
        <w:separator/>
      </w:r>
    </w:p>
  </w:endnote>
  <w:endnote w:type="continuationSeparator" w:id="0">
    <w:p w14:paraId="3493CC3C" w14:textId="77777777" w:rsidR="00B40A51" w:rsidRDefault="00B40A51" w:rsidP="006A582B">
      <w:r>
        <w:continuationSeparator/>
      </w:r>
    </w:p>
  </w:endnote>
  <w:endnote w:type="continuationNotice" w:id="1">
    <w:p w14:paraId="48387650" w14:textId="77777777" w:rsidR="00B40A51" w:rsidRDefault="00B40A5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53" w14:textId="57DA2125" w:rsidR="008414AB" w:rsidRDefault="008414AB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8414AB" w14:paraId="48DC9B57" w14:textId="77777777" w:rsidTr="00107955">
      <w:tc>
        <w:tcPr>
          <w:tcW w:w="3960" w:type="dxa"/>
        </w:tcPr>
        <w:p w14:paraId="48DC9B54" w14:textId="77777777" w:rsidR="008414AB" w:rsidRPr="006E044D" w:rsidRDefault="008414AB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14:paraId="48DC9B55" w14:textId="77777777" w:rsidR="008414AB" w:rsidRPr="006E044D" w:rsidRDefault="008414AB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14:paraId="48DC9B56" w14:textId="26FF827F" w:rsidR="008414AB" w:rsidRPr="006E044D" w:rsidRDefault="008414AB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2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noProof/>
                      <w:sz w:val="20"/>
                      <w:szCs w:val="20"/>
                    </w:rPr>
                    <w:t>21</w:t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14:paraId="48DC9B58" w14:textId="77777777" w:rsidR="008414AB" w:rsidRPr="00B9435E" w:rsidRDefault="008414AB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C14DFE" w14:textId="77777777" w:rsidR="00B40A51" w:rsidRDefault="00B40A51" w:rsidP="006A582B">
      <w:r>
        <w:separator/>
      </w:r>
    </w:p>
  </w:footnote>
  <w:footnote w:type="continuationSeparator" w:id="0">
    <w:p w14:paraId="5772C030" w14:textId="77777777" w:rsidR="00B40A51" w:rsidRDefault="00B40A51" w:rsidP="006A582B">
      <w:r>
        <w:continuationSeparator/>
      </w:r>
    </w:p>
  </w:footnote>
  <w:footnote w:type="continuationNotice" w:id="1">
    <w:p w14:paraId="0D97C06C" w14:textId="77777777" w:rsidR="00B40A51" w:rsidRDefault="00B40A5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C9B4E" w14:textId="77777777" w:rsidR="008414AB" w:rsidRPr="00DA17A9" w:rsidRDefault="008414AB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8414AB" w14:paraId="48DC9B51" w14:textId="77777777" w:rsidTr="00D8110D">
      <w:tc>
        <w:tcPr>
          <w:tcW w:w="6768" w:type="dxa"/>
        </w:tcPr>
        <w:p w14:paraId="7A0A77ED" w14:textId="2ECD7625" w:rsidR="008414AB" w:rsidRDefault="008414AB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Embedded C</w:t>
          </w:r>
          <w:r w:rsidR="00FB0B02">
            <w:rPr>
              <w:rFonts w:ascii="Arial" w:hAnsi="Arial" w:cs="Arial"/>
              <w:sz w:val="20"/>
            </w:rPr>
            <w:t>:</w:t>
          </w:r>
          <w:r>
            <w:rPr>
              <w:rFonts w:ascii="Arial" w:hAnsi="Arial" w:cs="Arial"/>
              <w:sz w:val="20"/>
            </w:rPr>
            <w:t xml:space="preserve"> Hardware + Programming </w:t>
          </w:r>
        </w:p>
        <w:p w14:paraId="48DC9B4F" w14:textId="6570861E" w:rsidR="008414AB" w:rsidRDefault="008414AB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t>+ Testing</w:t>
          </w:r>
        </w:p>
      </w:tc>
      <w:tc>
        <w:tcPr>
          <w:tcW w:w="2808" w:type="dxa"/>
        </w:tcPr>
        <w:p w14:paraId="48DC9B50" w14:textId="77777777" w:rsidR="008414AB" w:rsidRDefault="008414AB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val="en-IN" w:eastAsia="en-IN" w:bidi="ar-SA"/>
            </w:rPr>
            <w:drawing>
              <wp:inline distT="0" distB="0" distL="0" distR="0" wp14:anchorId="48DC9B59" wp14:editId="48DC9B5A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8DC9B52" w14:textId="77777777" w:rsidR="008414AB" w:rsidRPr="00DA17A9" w:rsidRDefault="008414AB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C01E0E"/>
    <w:multiLevelType w:val="multilevel"/>
    <w:tmpl w:val="188AC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3284969"/>
    <w:multiLevelType w:val="multilevel"/>
    <w:tmpl w:val="226CC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105658D2"/>
    <w:multiLevelType w:val="multilevel"/>
    <w:tmpl w:val="188AC8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128A6F0F"/>
    <w:multiLevelType w:val="multilevel"/>
    <w:tmpl w:val="226CCDBE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8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24" w:hanging="1440"/>
      </w:pPr>
      <w:rPr>
        <w:rFonts w:hint="default"/>
      </w:rPr>
    </w:lvl>
  </w:abstractNum>
  <w:abstractNum w:abstractNumId="5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7181DCD"/>
    <w:multiLevelType w:val="hybridMultilevel"/>
    <w:tmpl w:val="F176CF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1A74658"/>
    <w:multiLevelType w:val="multilevel"/>
    <w:tmpl w:val="A5D0921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0" w15:restartNumberingAfterBreak="0">
    <w:nsid w:val="28E10460"/>
    <w:multiLevelType w:val="hybridMultilevel"/>
    <w:tmpl w:val="F08A6B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827CDB"/>
    <w:multiLevelType w:val="hybridMultilevel"/>
    <w:tmpl w:val="06A0753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2B4BB3"/>
    <w:multiLevelType w:val="hybridMultilevel"/>
    <w:tmpl w:val="A900F7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195407"/>
    <w:multiLevelType w:val="hybridMultilevel"/>
    <w:tmpl w:val="96C468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8F271D"/>
    <w:multiLevelType w:val="multilevel"/>
    <w:tmpl w:val="77C6794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511D0B20"/>
    <w:multiLevelType w:val="hybridMultilevel"/>
    <w:tmpl w:val="62CED6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580493"/>
    <w:multiLevelType w:val="hybridMultilevel"/>
    <w:tmpl w:val="A6DCDF6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724373E"/>
    <w:multiLevelType w:val="multilevel"/>
    <w:tmpl w:val="0CBCDEF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08B7770"/>
    <w:multiLevelType w:val="hybridMultilevel"/>
    <w:tmpl w:val="A51A82E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62220F89"/>
    <w:multiLevelType w:val="hybridMultilevel"/>
    <w:tmpl w:val="6ABC1B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B287D49"/>
    <w:multiLevelType w:val="hybridMultilevel"/>
    <w:tmpl w:val="5AB8A5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544D3D"/>
    <w:multiLevelType w:val="hybridMultilevel"/>
    <w:tmpl w:val="E8662B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654768"/>
    <w:multiLevelType w:val="multilevel"/>
    <w:tmpl w:val="28B85FC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</w:num>
  <w:num w:numId="3">
    <w:abstractNumId w:val="15"/>
  </w:num>
  <w:num w:numId="4">
    <w:abstractNumId w:val="24"/>
  </w:num>
  <w:num w:numId="5">
    <w:abstractNumId w:val="6"/>
  </w:num>
  <w:num w:numId="6">
    <w:abstractNumId w:val="11"/>
  </w:num>
  <w:num w:numId="7">
    <w:abstractNumId w:val="8"/>
  </w:num>
  <w:num w:numId="8">
    <w:abstractNumId w:val="5"/>
  </w:num>
  <w:num w:numId="9">
    <w:abstractNumId w:val="2"/>
  </w:num>
  <w:num w:numId="10">
    <w:abstractNumId w:val="19"/>
  </w:num>
  <w:num w:numId="11">
    <w:abstractNumId w:val="12"/>
  </w:num>
  <w:num w:numId="12">
    <w:abstractNumId w:val="3"/>
  </w:num>
  <w:num w:numId="13">
    <w:abstractNumId w:val="10"/>
  </w:num>
  <w:num w:numId="14">
    <w:abstractNumId w:val="9"/>
  </w:num>
  <w:num w:numId="15">
    <w:abstractNumId w:val="16"/>
  </w:num>
  <w:num w:numId="16">
    <w:abstractNumId w:val="26"/>
  </w:num>
  <w:num w:numId="17">
    <w:abstractNumId w:val="7"/>
  </w:num>
  <w:num w:numId="18">
    <w:abstractNumId w:val="18"/>
  </w:num>
  <w:num w:numId="19">
    <w:abstractNumId w:val="14"/>
  </w:num>
  <w:num w:numId="20">
    <w:abstractNumId w:val="23"/>
  </w:num>
  <w:num w:numId="21">
    <w:abstractNumId w:val="0"/>
  </w:num>
  <w:num w:numId="22">
    <w:abstractNumId w:val="4"/>
  </w:num>
  <w:num w:numId="23">
    <w:abstractNumId w:val="22"/>
  </w:num>
  <w:num w:numId="24">
    <w:abstractNumId w:val="25"/>
  </w:num>
  <w:num w:numId="25">
    <w:abstractNumId w:val="20"/>
  </w:num>
  <w:num w:numId="26">
    <w:abstractNumId w:val="1"/>
  </w:num>
  <w:num w:numId="27">
    <w:abstractNumId w:val="17"/>
  </w:num>
  <w:num w:numId="28">
    <w:abstractNumId w:val="27"/>
  </w:num>
  <w:num w:numId="29">
    <w:abstractNumId w:val="2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E8"/>
    <w:rsid w:val="00012A10"/>
    <w:rsid w:val="00012BFC"/>
    <w:rsid w:val="00012C91"/>
    <w:rsid w:val="00014ABF"/>
    <w:rsid w:val="000150C2"/>
    <w:rsid w:val="00015EE5"/>
    <w:rsid w:val="000167E3"/>
    <w:rsid w:val="0002032D"/>
    <w:rsid w:val="000215F2"/>
    <w:rsid w:val="0002220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479D0"/>
    <w:rsid w:val="00050928"/>
    <w:rsid w:val="00051E55"/>
    <w:rsid w:val="0005219C"/>
    <w:rsid w:val="00053C2C"/>
    <w:rsid w:val="00053F80"/>
    <w:rsid w:val="000551F2"/>
    <w:rsid w:val="000572A4"/>
    <w:rsid w:val="00063244"/>
    <w:rsid w:val="000649BA"/>
    <w:rsid w:val="00064F75"/>
    <w:rsid w:val="00065DA8"/>
    <w:rsid w:val="0006602B"/>
    <w:rsid w:val="000701FB"/>
    <w:rsid w:val="0007031F"/>
    <w:rsid w:val="00072543"/>
    <w:rsid w:val="00075258"/>
    <w:rsid w:val="00077AEC"/>
    <w:rsid w:val="00081B3C"/>
    <w:rsid w:val="0009037E"/>
    <w:rsid w:val="00091B92"/>
    <w:rsid w:val="00094E8E"/>
    <w:rsid w:val="00096B20"/>
    <w:rsid w:val="00097687"/>
    <w:rsid w:val="000A036F"/>
    <w:rsid w:val="000A0815"/>
    <w:rsid w:val="000A2C73"/>
    <w:rsid w:val="000A70B7"/>
    <w:rsid w:val="000A7CE5"/>
    <w:rsid w:val="000B0B22"/>
    <w:rsid w:val="000B3331"/>
    <w:rsid w:val="000B67F9"/>
    <w:rsid w:val="000B6830"/>
    <w:rsid w:val="000B7E84"/>
    <w:rsid w:val="000C0AB0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1ED3"/>
    <w:rsid w:val="000F5BA0"/>
    <w:rsid w:val="000F6B65"/>
    <w:rsid w:val="0010685E"/>
    <w:rsid w:val="00107955"/>
    <w:rsid w:val="00111578"/>
    <w:rsid w:val="00111EC9"/>
    <w:rsid w:val="001129AE"/>
    <w:rsid w:val="0012167E"/>
    <w:rsid w:val="001224C2"/>
    <w:rsid w:val="00122C9C"/>
    <w:rsid w:val="00125753"/>
    <w:rsid w:val="00125CF2"/>
    <w:rsid w:val="00127B90"/>
    <w:rsid w:val="00127F7B"/>
    <w:rsid w:val="0013042F"/>
    <w:rsid w:val="00131919"/>
    <w:rsid w:val="001324C8"/>
    <w:rsid w:val="001413BA"/>
    <w:rsid w:val="00143391"/>
    <w:rsid w:val="00144DEA"/>
    <w:rsid w:val="001469F4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76BAA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D76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1DE1"/>
    <w:rsid w:val="001C2C51"/>
    <w:rsid w:val="001C39B3"/>
    <w:rsid w:val="001C658C"/>
    <w:rsid w:val="001D05B5"/>
    <w:rsid w:val="001D3752"/>
    <w:rsid w:val="001D47BD"/>
    <w:rsid w:val="001D56CE"/>
    <w:rsid w:val="001D76F6"/>
    <w:rsid w:val="001E1270"/>
    <w:rsid w:val="001E2515"/>
    <w:rsid w:val="001E4E0A"/>
    <w:rsid w:val="001F1103"/>
    <w:rsid w:val="001F2E18"/>
    <w:rsid w:val="001F5043"/>
    <w:rsid w:val="001F5EDA"/>
    <w:rsid w:val="001F64E0"/>
    <w:rsid w:val="001F7772"/>
    <w:rsid w:val="002006D8"/>
    <w:rsid w:val="00202626"/>
    <w:rsid w:val="00202E57"/>
    <w:rsid w:val="002031CA"/>
    <w:rsid w:val="00203A4E"/>
    <w:rsid w:val="00207530"/>
    <w:rsid w:val="00211391"/>
    <w:rsid w:val="0021174B"/>
    <w:rsid w:val="00214FCC"/>
    <w:rsid w:val="002165BF"/>
    <w:rsid w:val="00222D0F"/>
    <w:rsid w:val="0022511B"/>
    <w:rsid w:val="00225449"/>
    <w:rsid w:val="002267F2"/>
    <w:rsid w:val="002317A0"/>
    <w:rsid w:val="002343A3"/>
    <w:rsid w:val="0023527B"/>
    <w:rsid w:val="002358A6"/>
    <w:rsid w:val="00237E8C"/>
    <w:rsid w:val="0024065A"/>
    <w:rsid w:val="002438B2"/>
    <w:rsid w:val="00245837"/>
    <w:rsid w:val="00250FD9"/>
    <w:rsid w:val="002540D1"/>
    <w:rsid w:val="002540E4"/>
    <w:rsid w:val="00254B55"/>
    <w:rsid w:val="00257B68"/>
    <w:rsid w:val="002602DA"/>
    <w:rsid w:val="00260607"/>
    <w:rsid w:val="00262269"/>
    <w:rsid w:val="00264CC6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2A80"/>
    <w:rsid w:val="002B413A"/>
    <w:rsid w:val="002B4CAC"/>
    <w:rsid w:val="002C094F"/>
    <w:rsid w:val="002C17E6"/>
    <w:rsid w:val="002C32FB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20DA4"/>
    <w:rsid w:val="003217BE"/>
    <w:rsid w:val="00323635"/>
    <w:rsid w:val="00324E27"/>
    <w:rsid w:val="003255D3"/>
    <w:rsid w:val="00331996"/>
    <w:rsid w:val="00332A47"/>
    <w:rsid w:val="00334A26"/>
    <w:rsid w:val="0034212F"/>
    <w:rsid w:val="003429B5"/>
    <w:rsid w:val="003431C0"/>
    <w:rsid w:val="003448EA"/>
    <w:rsid w:val="0034540B"/>
    <w:rsid w:val="00345783"/>
    <w:rsid w:val="00350667"/>
    <w:rsid w:val="00350747"/>
    <w:rsid w:val="00351860"/>
    <w:rsid w:val="00352C48"/>
    <w:rsid w:val="00353A56"/>
    <w:rsid w:val="00355A79"/>
    <w:rsid w:val="003571B8"/>
    <w:rsid w:val="003622B5"/>
    <w:rsid w:val="00362A05"/>
    <w:rsid w:val="00363044"/>
    <w:rsid w:val="00364981"/>
    <w:rsid w:val="0036544F"/>
    <w:rsid w:val="003724F8"/>
    <w:rsid w:val="00374EAD"/>
    <w:rsid w:val="00375EC5"/>
    <w:rsid w:val="00380A77"/>
    <w:rsid w:val="00381156"/>
    <w:rsid w:val="003832DD"/>
    <w:rsid w:val="00395C99"/>
    <w:rsid w:val="0039659E"/>
    <w:rsid w:val="003978A0"/>
    <w:rsid w:val="003A0515"/>
    <w:rsid w:val="003A068B"/>
    <w:rsid w:val="003A1816"/>
    <w:rsid w:val="003A256E"/>
    <w:rsid w:val="003A354E"/>
    <w:rsid w:val="003A45EB"/>
    <w:rsid w:val="003A4AE2"/>
    <w:rsid w:val="003A684A"/>
    <w:rsid w:val="003A7009"/>
    <w:rsid w:val="003A724F"/>
    <w:rsid w:val="003B4FC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4AB6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6635"/>
    <w:rsid w:val="004874AF"/>
    <w:rsid w:val="004906F0"/>
    <w:rsid w:val="00495F73"/>
    <w:rsid w:val="00497ACD"/>
    <w:rsid w:val="004A19B5"/>
    <w:rsid w:val="004A1DB6"/>
    <w:rsid w:val="004A2EFC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47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07EE"/>
    <w:rsid w:val="004D3010"/>
    <w:rsid w:val="004D3084"/>
    <w:rsid w:val="004D3960"/>
    <w:rsid w:val="004D5522"/>
    <w:rsid w:val="004D5F13"/>
    <w:rsid w:val="004D67FA"/>
    <w:rsid w:val="004D68A9"/>
    <w:rsid w:val="004E25E2"/>
    <w:rsid w:val="004E2BF2"/>
    <w:rsid w:val="004E7031"/>
    <w:rsid w:val="004F0A28"/>
    <w:rsid w:val="004F0F94"/>
    <w:rsid w:val="004F20C0"/>
    <w:rsid w:val="004F3F90"/>
    <w:rsid w:val="004F3FBF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13C3"/>
    <w:rsid w:val="0052227B"/>
    <w:rsid w:val="005246B2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300"/>
    <w:rsid w:val="00544B68"/>
    <w:rsid w:val="00545F06"/>
    <w:rsid w:val="0054742A"/>
    <w:rsid w:val="00552D1C"/>
    <w:rsid w:val="00553062"/>
    <w:rsid w:val="00553962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35D6"/>
    <w:rsid w:val="00586579"/>
    <w:rsid w:val="00587D01"/>
    <w:rsid w:val="005915ED"/>
    <w:rsid w:val="0059196F"/>
    <w:rsid w:val="00594345"/>
    <w:rsid w:val="00594E98"/>
    <w:rsid w:val="00595DFD"/>
    <w:rsid w:val="005A1B63"/>
    <w:rsid w:val="005A21F4"/>
    <w:rsid w:val="005A2242"/>
    <w:rsid w:val="005A2713"/>
    <w:rsid w:val="005A5C06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4BD1"/>
    <w:rsid w:val="005C5301"/>
    <w:rsid w:val="005C66B1"/>
    <w:rsid w:val="005C7E28"/>
    <w:rsid w:val="005D15A0"/>
    <w:rsid w:val="005D2176"/>
    <w:rsid w:val="005D2BF9"/>
    <w:rsid w:val="005D3DF3"/>
    <w:rsid w:val="005D6F5C"/>
    <w:rsid w:val="005E1147"/>
    <w:rsid w:val="005E1348"/>
    <w:rsid w:val="005E18F5"/>
    <w:rsid w:val="005E6866"/>
    <w:rsid w:val="005F029C"/>
    <w:rsid w:val="005F26DE"/>
    <w:rsid w:val="00600837"/>
    <w:rsid w:val="00603675"/>
    <w:rsid w:val="00605275"/>
    <w:rsid w:val="00605A52"/>
    <w:rsid w:val="00613706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2BAF"/>
    <w:rsid w:val="00674013"/>
    <w:rsid w:val="006742AA"/>
    <w:rsid w:val="0068151F"/>
    <w:rsid w:val="00687591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45D5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58D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03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1910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4E6A"/>
    <w:rsid w:val="007E6126"/>
    <w:rsid w:val="007E6345"/>
    <w:rsid w:val="007E6574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307EE"/>
    <w:rsid w:val="0083295F"/>
    <w:rsid w:val="00837AAE"/>
    <w:rsid w:val="00837D9E"/>
    <w:rsid w:val="008414AB"/>
    <w:rsid w:val="0084424C"/>
    <w:rsid w:val="0084617E"/>
    <w:rsid w:val="00846DCC"/>
    <w:rsid w:val="008470E1"/>
    <w:rsid w:val="008475DD"/>
    <w:rsid w:val="008536A8"/>
    <w:rsid w:val="00854F2C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8F"/>
    <w:rsid w:val="00882A92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D2760"/>
    <w:rsid w:val="008D47E9"/>
    <w:rsid w:val="008D68CE"/>
    <w:rsid w:val="008E067C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31A6"/>
    <w:rsid w:val="00913251"/>
    <w:rsid w:val="009137CA"/>
    <w:rsid w:val="00914F13"/>
    <w:rsid w:val="009153F4"/>
    <w:rsid w:val="00917BBA"/>
    <w:rsid w:val="00925978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50480"/>
    <w:rsid w:val="00951928"/>
    <w:rsid w:val="009526C4"/>
    <w:rsid w:val="00952AE9"/>
    <w:rsid w:val="00954566"/>
    <w:rsid w:val="00957EDA"/>
    <w:rsid w:val="00960760"/>
    <w:rsid w:val="00963DA6"/>
    <w:rsid w:val="00963FE2"/>
    <w:rsid w:val="00965B90"/>
    <w:rsid w:val="00965FC4"/>
    <w:rsid w:val="00967644"/>
    <w:rsid w:val="009756E9"/>
    <w:rsid w:val="00980A7C"/>
    <w:rsid w:val="00985847"/>
    <w:rsid w:val="009909BF"/>
    <w:rsid w:val="00993875"/>
    <w:rsid w:val="00995956"/>
    <w:rsid w:val="00997756"/>
    <w:rsid w:val="009A0D0B"/>
    <w:rsid w:val="009A58B8"/>
    <w:rsid w:val="009B094B"/>
    <w:rsid w:val="009B2A69"/>
    <w:rsid w:val="009B3953"/>
    <w:rsid w:val="009B52D1"/>
    <w:rsid w:val="009B5CC3"/>
    <w:rsid w:val="009C1B33"/>
    <w:rsid w:val="009C3C72"/>
    <w:rsid w:val="009C3EEC"/>
    <w:rsid w:val="009C4B62"/>
    <w:rsid w:val="009C5EB3"/>
    <w:rsid w:val="009C6568"/>
    <w:rsid w:val="009C7984"/>
    <w:rsid w:val="009D2FDA"/>
    <w:rsid w:val="009D302D"/>
    <w:rsid w:val="009D650E"/>
    <w:rsid w:val="009D7674"/>
    <w:rsid w:val="009D78CF"/>
    <w:rsid w:val="009D7DB9"/>
    <w:rsid w:val="009E199F"/>
    <w:rsid w:val="009E1CDB"/>
    <w:rsid w:val="009E24F1"/>
    <w:rsid w:val="009E5630"/>
    <w:rsid w:val="009E5D1F"/>
    <w:rsid w:val="009F231A"/>
    <w:rsid w:val="009F23CD"/>
    <w:rsid w:val="009F2EBC"/>
    <w:rsid w:val="009F3E33"/>
    <w:rsid w:val="009F4BF8"/>
    <w:rsid w:val="009F7033"/>
    <w:rsid w:val="00A037B6"/>
    <w:rsid w:val="00A03DAD"/>
    <w:rsid w:val="00A03F6B"/>
    <w:rsid w:val="00A079F0"/>
    <w:rsid w:val="00A10002"/>
    <w:rsid w:val="00A1044E"/>
    <w:rsid w:val="00A105EE"/>
    <w:rsid w:val="00A107C6"/>
    <w:rsid w:val="00A10B54"/>
    <w:rsid w:val="00A10F49"/>
    <w:rsid w:val="00A134E3"/>
    <w:rsid w:val="00A138CE"/>
    <w:rsid w:val="00A200AC"/>
    <w:rsid w:val="00A21668"/>
    <w:rsid w:val="00A21EB3"/>
    <w:rsid w:val="00A24D92"/>
    <w:rsid w:val="00A26225"/>
    <w:rsid w:val="00A27E85"/>
    <w:rsid w:val="00A3376A"/>
    <w:rsid w:val="00A340AD"/>
    <w:rsid w:val="00A34658"/>
    <w:rsid w:val="00A34FDD"/>
    <w:rsid w:val="00A3538E"/>
    <w:rsid w:val="00A35A10"/>
    <w:rsid w:val="00A4038A"/>
    <w:rsid w:val="00A43BF1"/>
    <w:rsid w:val="00A44E1B"/>
    <w:rsid w:val="00A52011"/>
    <w:rsid w:val="00A53C9C"/>
    <w:rsid w:val="00A5476C"/>
    <w:rsid w:val="00A5507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770BF"/>
    <w:rsid w:val="00A803A9"/>
    <w:rsid w:val="00A84F26"/>
    <w:rsid w:val="00A91B63"/>
    <w:rsid w:val="00A9375A"/>
    <w:rsid w:val="00A9757D"/>
    <w:rsid w:val="00AA2CE4"/>
    <w:rsid w:val="00AA304E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0EE6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0680D"/>
    <w:rsid w:val="00B11411"/>
    <w:rsid w:val="00B11B50"/>
    <w:rsid w:val="00B15B06"/>
    <w:rsid w:val="00B160FF"/>
    <w:rsid w:val="00B163F3"/>
    <w:rsid w:val="00B2024F"/>
    <w:rsid w:val="00B202AC"/>
    <w:rsid w:val="00B20D8C"/>
    <w:rsid w:val="00B220E2"/>
    <w:rsid w:val="00B23F0B"/>
    <w:rsid w:val="00B241F9"/>
    <w:rsid w:val="00B24E3A"/>
    <w:rsid w:val="00B274A2"/>
    <w:rsid w:val="00B3273F"/>
    <w:rsid w:val="00B36CDF"/>
    <w:rsid w:val="00B37E02"/>
    <w:rsid w:val="00B40A51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510"/>
    <w:rsid w:val="00B64F0A"/>
    <w:rsid w:val="00B6533B"/>
    <w:rsid w:val="00B670E9"/>
    <w:rsid w:val="00B6776E"/>
    <w:rsid w:val="00B733A0"/>
    <w:rsid w:val="00B774C8"/>
    <w:rsid w:val="00B80866"/>
    <w:rsid w:val="00B83BB5"/>
    <w:rsid w:val="00B84A08"/>
    <w:rsid w:val="00B85874"/>
    <w:rsid w:val="00B91934"/>
    <w:rsid w:val="00B9435E"/>
    <w:rsid w:val="00B94C6B"/>
    <w:rsid w:val="00B956EB"/>
    <w:rsid w:val="00B9692A"/>
    <w:rsid w:val="00B96BE2"/>
    <w:rsid w:val="00B96C79"/>
    <w:rsid w:val="00BA2AD5"/>
    <w:rsid w:val="00BA3603"/>
    <w:rsid w:val="00BA3ADD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D5B2A"/>
    <w:rsid w:val="00BE0F23"/>
    <w:rsid w:val="00BE1CEA"/>
    <w:rsid w:val="00BE3370"/>
    <w:rsid w:val="00BE4247"/>
    <w:rsid w:val="00BE4A22"/>
    <w:rsid w:val="00BE5292"/>
    <w:rsid w:val="00BE5566"/>
    <w:rsid w:val="00BE7A04"/>
    <w:rsid w:val="00BF0262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4323"/>
    <w:rsid w:val="00C2448A"/>
    <w:rsid w:val="00C24EB3"/>
    <w:rsid w:val="00C258CE"/>
    <w:rsid w:val="00C272E4"/>
    <w:rsid w:val="00C30E11"/>
    <w:rsid w:val="00C31FD5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4C5"/>
    <w:rsid w:val="00C745A2"/>
    <w:rsid w:val="00C7677C"/>
    <w:rsid w:val="00C81EAA"/>
    <w:rsid w:val="00C8256A"/>
    <w:rsid w:val="00C82E4D"/>
    <w:rsid w:val="00C834C5"/>
    <w:rsid w:val="00C835AC"/>
    <w:rsid w:val="00C856CC"/>
    <w:rsid w:val="00C86CDB"/>
    <w:rsid w:val="00C91099"/>
    <w:rsid w:val="00C91907"/>
    <w:rsid w:val="00C950AF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3B19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2C81"/>
    <w:rsid w:val="00D22FEF"/>
    <w:rsid w:val="00D233A1"/>
    <w:rsid w:val="00D2360C"/>
    <w:rsid w:val="00D25955"/>
    <w:rsid w:val="00D30183"/>
    <w:rsid w:val="00D323BD"/>
    <w:rsid w:val="00D33615"/>
    <w:rsid w:val="00D33911"/>
    <w:rsid w:val="00D33C19"/>
    <w:rsid w:val="00D35FB0"/>
    <w:rsid w:val="00D36795"/>
    <w:rsid w:val="00D3757F"/>
    <w:rsid w:val="00D404B6"/>
    <w:rsid w:val="00D41878"/>
    <w:rsid w:val="00D420B0"/>
    <w:rsid w:val="00D4281F"/>
    <w:rsid w:val="00D46B6E"/>
    <w:rsid w:val="00D46D34"/>
    <w:rsid w:val="00D47960"/>
    <w:rsid w:val="00D52A6D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C7F7C"/>
    <w:rsid w:val="00DD2AAC"/>
    <w:rsid w:val="00DD4784"/>
    <w:rsid w:val="00DD4A44"/>
    <w:rsid w:val="00DE102E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27B3E"/>
    <w:rsid w:val="00E34A8E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61FE"/>
    <w:rsid w:val="00E9032F"/>
    <w:rsid w:val="00E914C9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583C"/>
    <w:rsid w:val="00F56AA5"/>
    <w:rsid w:val="00F56D04"/>
    <w:rsid w:val="00F571CB"/>
    <w:rsid w:val="00F60850"/>
    <w:rsid w:val="00F636C7"/>
    <w:rsid w:val="00F64521"/>
    <w:rsid w:val="00F6473F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3B24"/>
    <w:rsid w:val="00F948FA"/>
    <w:rsid w:val="00F94DAE"/>
    <w:rsid w:val="00F968B6"/>
    <w:rsid w:val="00FA0290"/>
    <w:rsid w:val="00FA0700"/>
    <w:rsid w:val="00FA295D"/>
    <w:rsid w:val="00FA2B4D"/>
    <w:rsid w:val="00FA31F3"/>
    <w:rsid w:val="00FA5D55"/>
    <w:rsid w:val="00FA7260"/>
    <w:rsid w:val="00FB0B02"/>
    <w:rsid w:val="00FB38C8"/>
    <w:rsid w:val="00FB3B79"/>
    <w:rsid w:val="00FB4A97"/>
    <w:rsid w:val="00FB4E04"/>
    <w:rsid w:val="00FB553F"/>
    <w:rsid w:val="00FB5947"/>
    <w:rsid w:val="00FB5AB9"/>
    <w:rsid w:val="00FB649C"/>
    <w:rsid w:val="00FC0D4F"/>
    <w:rsid w:val="00FC1466"/>
    <w:rsid w:val="00FC1B39"/>
    <w:rsid w:val="00FC5C70"/>
    <w:rsid w:val="00FC6980"/>
    <w:rsid w:val="00FC6EDD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8DC9A50"/>
  <w15:docId w15:val="{4B90E72D-3103-4D1B-875D-C08C2BA52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3B19"/>
    <w:pPr>
      <w:ind w:firstLine="360"/>
      <w:jc w:val="both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5F26DE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5F26DE"/>
    <w:pPr>
      <w:spacing w:before="200" w:after="80"/>
      <w:ind w:firstLine="0"/>
      <w:outlineLvl w:val="1"/>
    </w:pPr>
    <w:rPr>
      <w:rFonts w:ascii="Cambria" w:hAnsi="Cambria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26DE"/>
    <w:pPr>
      <w:spacing w:before="200" w:after="80"/>
      <w:ind w:firstLine="0"/>
      <w:outlineLvl w:val="2"/>
    </w:pPr>
    <w:rPr>
      <w:rFonts w:ascii="Cambria" w:hAnsi="Cambria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5F26DE"/>
    <w:rPr>
      <w:rFonts w:ascii="Cambria" w:hAnsi="Cambria"/>
      <w:b/>
      <w:bCs/>
      <w:sz w:val="24"/>
      <w:szCs w:val="24"/>
      <w:lang w:bidi="en-US"/>
    </w:rPr>
  </w:style>
  <w:style w:type="character" w:customStyle="1" w:styleId="Heading2Char">
    <w:name w:val="Heading 2 Char"/>
    <w:link w:val="Heading2"/>
    <w:rsid w:val="005F26DE"/>
    <w:rPr>
      <w:rFonts w:ascii="Cambria" w:hAnsi="Cambria"/>
      <w:sz w:val="22"/>
      <w:szCs w:val="24"/>
      <w:lang w:bidi="en-US"/>
    </w:rPr>
  </w:style>
  <w:style w:type="character" w:customStyle="1" w:styleId="Heading3Char">
    <w:name w:val="Heading 3 Char"/>
    <w:link w:val="Heading3"/>
    <w:uiPriority w:val="9"/>
    <w:rsid w:val="005F26DE"/>
    <w:rPr>
      <w:rFonts w:ascii="Cambria" w:hAnsi="Cambria"/>
      <w:sz w:val="22"/>
      <w:szCs w:val="24"/>
      <w:lang w:bidi="en-US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D302D"/>
    <w:pPr>
      <w:jc w:val="center"/>
    </w:pPr>
    <w:rPr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3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SubsubHeading">
    <w:name w:val="Sub sub Heading"/>
    <w:basedOn w:val="Normal"/>
    <w:link w:val="SubsubHeadingChar"/>
    <w:qFormat/>
    <w:rsid w:val="00CD3B19"/>
    <w:pPr>
      <w:spacing w:after="160"/>
      <w:ind w:firstLine="0"/>
    </w:pPr>
    <w:rPr>
      <w:rFonts w:ascii="Times New Roman" w:eastAsiaTheme="majorEastAsia" w:hAnsi="Times New Roman" w:cstheme="majorBidi"/>
      <w:b/>
      <w:color w:val="000000" w:themeColor="text1"/>
      <w:sz w:val="24"/>
      <w:szCs w:val="32"/>
      <w:lang w:bidi="ar-SA"/>
    </w:rPr>
  </w:style>
  <w:style w:type="character" w:customStyle="1" w:styleId="SubsubHeadingChar">
    <w:name w:val="Sub sub Heading Char"/>
    <w:basedOn w:val="DefaultParagraphFont"/>
    <w:link w:val="SubsubHeading"/>
    <w:rsid w:val="00CD3B19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TableofFigures">
    <w:name w:val="table of figures"/>
    <w:basedOn w:val="Normal"/>
    <w:next w:val="Normal"/>
    <w:uiPriority w:val="99"/>
    <w:unhideWhenUsed/>
    <w:rsid w:val="001C1DE1"/>
  </w:style>
  <w:style w:type="character" w:customStyle="1" w:styleId="Mention2">
    <w:name w:val="Mention2"/>
    <w:basedOn w:val="DefaultParagraphFont"/>
    <w:uiPriority w:val="99"/>
    <w:semiHidden/>
    <w:unhideWhenUsed/>
    <w:rsid w:val="004A2EFC"/>
    <w:rPr>
      <w:color w:val="2B579A"/>
      <w:shd w:val="clear" w:color="auto" w:fill="E6E6E6"/>
    </w:rPr>
  </w:style>
  <w:style w:type="paragraph" w:customStyle="1" w:styleId="tables">
    <w:name w:val="tables"/>
    <w:basedOn w:val="Normal"/>
    <w:link w:val="tablesChar"/>
    <w:qFormat/>
    <w:rsid w:val="00380A77"/>
    <w:pPr>
      <w:ind w:firstLine="0"/>
      <w:jc w:val="center"/>
    </w:pPr>
    <w:rPr>
      <w:sz w:val="16"/>
    </w:rPr>
  </w:style>
  <w:style w:type="character" w:customStyle="1" w:styleId="tablesChar">
    <w:name w:val="tables Char"/>
    <w:basedOn w:val="DefaultParagraphFont"/>
    <w:link w:val="tables"/>
    <w:rsid w:val="00380A77"/>
    <w:rPr>
      <w:sz w:val="16"/>
      <w:szCs w:val="22"/>
      <w:lang w:bidi="en-US"/>
    </w:rPr>
  </w:style>
  <w:style w:type="character" w:styleId="Mention">
    <w:name w:val="Mention"/>
    <w:basedOn w:val="DefaultParagraphFont"/>
    <w:uiPriority w:val="99"/>
    <w:semiHidden/>
    <w:unhideWhenUsed/>
    <w:rsid w:val="00A43BF1"/>
    <w:rPr>
      <w:color w:val="2B579A"/>
      <w:shd w:val="clear" w:color="auto" w:fill="E6E6E6"/>
    </w:rPr>
  </w:style>
  <w:style w:type="character" w:customStyle="1" w:styleId="pl-k">
    <w:name w:val="pl-k"/>
    <w:basedOn w:val="DefaultParagraphFont"/>
    <w:rsid w:val="00A770BF"/>
  </w:style>
  <w:style w:type="character" w:customStyle="1" w:styleId="pl-s">
    <w:name w:val="pl-s"/>
    <w:basedOn w:val="DefaultParagraphFont"/>
    <w:rsid w:val="00A770BF"/>
  </w:style>
  <w:style w:type="character" w:customStyle="1" w:styleId="pl-pds">
    <w:name w:val="pl-pds"/>
    <w:basedOn w:val="DefaultParagraphFont"/>
    <w:rsid w:val="00A770BF"/>
  </w:style>
  <w:style w:type="character" w:customStyle="1" w:styleId="pl-en">
    <w:name w:val="pl-en"/>
    <w:basedOn w:val="DefaultParagraphFont"/>
    <w:rsid w:val="00A770BF"/>
  </w:style>
  <w:style w:type="character" w:customStyle="1" w:styleId="pl-c1">
    <w:name w:val="pl-c1"/>
    <w:basedOn w:val="DefaultParagraphFont"/>
    <w:rsid w:val="00A770BF"/>
  </w:style>
  <w:style w:type="character" w:customStyle="1" w:styleId="pl-c">
    <w:name w:val="pl-c"/>
    <w:basedOn w:val="DefaultParagraphFont"/>
    <w:rsid w:val="00A770BF"/>
  </w:style>
  <w:style w:type="character" w:styleId="UnresolvedMention">
    <w:name w:val="Unresolved Mention"/>
    <w:basedOn w:val="DefaultParagraphFont"/>
    <w:uiPriority w:val="99"/>
    <w:semiHidden/>
    <w:unhideWhenUsed/>
    <w:rsid w:val="000479D0"/>
    <w:rPr>
      <w:color w:val="605E5C"/>
      <w:shd w:val="clear" w:color="auto" w:fill="E1DFDD"/>
    </w:rPr>
  </w:style>
  <w:style w:type="paragraph" w:customStyle="1" w:styleId="paragraph-322">
    <w:name w:val="paragraph-322"/>
    <w:basedOn w:val="Normal"/>
    <w:rsid w:val="003A0515"/>
    <w:pPr>
      <w:spacing w:before="100" w:beforeAutospacing="1" w:after="100" w:afterAutospacing="1"/>
      <w:ind w:firstLine="0"/>
      <w:jc w:val="left"/>
    </w:pPr>
    <w:rPr>
      <w:rFonts w:ascii="Times New Roman" w:hAnsi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7454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1488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2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2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  <w:div w:id="140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8" w:space="2" w:color="C0D7EC"/>
                <w:right w:val="none" w:sz="0" w:space="0" w:color="auto"/>
              </w:divBdr>
            </w:div>
          </w:divsChild>
        </w:div>
      </w:divsChild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image" Target="media/image1.jpeg"/><Relationship Id="rId18" Type="http://schemas.openxmlformats.org/officeDocument/2006/relationships/hyperlink" Target="file:///C:\Users\Deepak%20Sahoo\Desktop\learning_report_embedded.docx" TargetMode="External"/><Relationship Id="rId26" Type="http://schemas.openxmlformats.org/officeDocument/2006/relationships/hyperlink" Target="https://www.youtube.com/watch?v=5aafG5mjZ_Y&amp;list=PLERTijJOmYrDiiWd10iRHY0VRHdJwUH4g&amp;index=5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4.png"/><Relationship Id="rId34" Type="http://schemas.openxmlformats.org/officeDocument/2006/relationships/theme" Target="theme/theme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file:///C:\Users\Deepak%20Sahoo\Desktop\learning_report_embedded.docx" TargetMode="External"/><Relationship Id="rId25" Type="http://schemas.openxmlformats.org/officeDocument/2006/relationships/image" Target="media/image8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Deepak%20Sahoo\Desktop\learning_report_embedded.docx" TargetMode="External"/><Relationship Id="rId20" Type="http://schemas.openxmlformats.org/officeDocument/2006/relationships/image" Target="media/image3.png"/><Relationship Id="rId29" Type="http://schemas.openxmlformats.org/officeDocument/2006/relationships/hyperlink" Target="https://youtu.be/Bsq6P1B8JqI" TargetMode="Externa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7.png"/><Relationship Id="rId32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hyperlink" Target="file:///C:\Users\Deepak%20Sahoo\Desktop\learning_report_embedded.docx" TargetMode="External"/><Relationship Id="rId23" Type="http://schemas.openxmlformats.org/officeDocument/2006/relationships/image" Target="media/image6.png"/><Relationship Id="rId28" Type="http://schemas.openxmlformats.org/officeDocument/2006/relationships/hyperlink" Target="https://youtu.be/5aafG5mjZ_Y" TargetMode="External"/><Relationship Id="rId10" Type="http://schemas.openxmlformats.org/officeDocument/2006/relationships/webSettings" Target="webSettings.xml"/><Relationship Id="rId19" Type="http://schemas.openxmlformats.org/officeDocument/2006/relationships/hyperlink" Target="file:///C:\Users\Deepak%20Sahoo\Desktop\learning_report_embedded.docx" TargetMode="External"/><Relationship Id="rId31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5.png"/><Relationship Id="rId27" Type="http://schemas.openxmlformats.org/officeDocument/2006/relationships/hyperlink" Target="https://youtu.be/B7oKdUvRhQQ" TargetMode="External"/><Relationship Id="rId30" Type="http://schemas.openxmlformats.org/officeDocument/2006/relationships/hyperlink" Target="https://youtu.be/2Hm8eEHsg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06C35A2-A0EB-41C0-B19B-101CB1A51E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D896DA6-44A2-43F7-89EA-DD8B231846B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40D6D4F7-852D-4012-9EA7-A39D6295B4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e515e9-6a52-44db-826a-ae9f46091af2"/>
    <ds:schemaRef ds:uri="e5b49feb-88bd-4209-98d5-8396f300624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6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20</TotalTime>
  <Pages>1</Pages>
  <Words>2980</Words>
  <Characters>16988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19929</CharactersWithSpaces>
  <SharedDoc>false</SharedDoc>
  <HLinks>
    <vt:vector size="408" baseType="variant">
      <vt:variant>
        <vt:i4>1966132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_Toc328588768</vt:lpwstr>
      </vt:variant>
      <vt:variant>
        <vt:i4>1966132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_Toc328588767</vt:lpwstr>
      </vt:variant>
      <vt:variant>
        <vt:i4>1966132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_Toc328588766</vt:lpwstr>
      </vt:variant>
      <vt:variant>
        <vt:i4>1966132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_Toc328588765</vt:lpwstr>
      </vt:variant>
      <vt:variant>
        <vt:i4>1966132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_Toc328588764</vt:lpwstr>
      </vt:variant>
      <vt:variant>
        <vt:i4>1966132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_Toc328588763</vt:lpwstr>
      </vt:variant>
      <vt:variant>
        <vt:i4>1966132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_Toc328588762</vt:lpwstr>
      </vt:variant>
      <vt:variant>
        <vt:i4>1966132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_Toc328588761</vt:lpwstr>
      </vt:variant>
      <vt:variant>
        <vt:i4>1966132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_Toc328588760</vt:lpwstr>
      </vt:variant>
      <vt:variant>
        <vt:i4>1900596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_Toc328588759</vt:lpwstr>
      </vt:variant>
      <vt:variant>
        <vt:i4>1900596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_Toc328588758</vt:lpwstr>
      </vt:variant>
      <vt:variant>
        <vt:i4>1900596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_Toc328588757</vt:lpwstr>
      </vt:variant>
      <vt:variant>
        <vt:i4>1900596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_Toc328588756</vt:lpwstr>
      </vt:variant>
      <vt:variant>
        <vt:i4>1900596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_Toc328588755</vt:lpwstr>
      </vt:variant>
      <vt:variant>
        <vt:i4>1900596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_Toc328588754</vt:lpwstr>
      </vt:variant>
      <vt:variant>
        <vt:i4>1900596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_Toc328588753</vt:lpwstr>
      </vt:variant>
      <vt:variant>
        <vt:i4>1900596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_Toc328588752</vt:lpwstr>
      </vt:variant>
      <vt:variant>
        <vt:i4>1900596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_Toc328588751</vt:lpwstr>
      </vt:variant>
      <vt:variant>
        <vt:i4>1900596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_Toc328588750</vt:lpwstr>
      </vt:variant>
      <vt:variant>
        <vt:i4>1835060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_Toc328588749</vt:lpwstr>
      </vt:variant>
      <vt:variant>
        <vt:i4>1835060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_Toc328588748</vt:lpwstr>
      </vt:variant>
      <vt:variant>
        <vt:i4>1835060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_Toc328588747</vt:lpwstr>
      </vt:variant>
      <vt:variant>
        <vt:i4>1835060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_Toc328588746</vt:lpwstr>
      </vt:variant>
      <vt:variant>
        <vt:i4>1835060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_Toc328588745</vt:lpwstr>
      </vt:variant>
      <vt:variant>
        <vt:i4>1835060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_Toc328588744</vt:lpwstr>
      </vt:variant>
      <vt:variant>
        <vt:i4>1835060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_Toc328588743</vt:lpwstr>
      </vt:variant>
      <vt:variant>
        <vt:i4>1835060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_Toc328588742</vt:lpwstr>
      </vt:variant>
      <vt:variant>
        <vt:i4>1835060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_Toc328588741</vt:lpwstr>
      </vt:variant>
      <vt:variant>
        <vt:i4>1835060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_Toc328588740</vt:lpwstr>
      </vt:variant>
      <vt:variant>
        <vt:i4>1769524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_Toc328588739</vt:lpwstr>
      </vt:variant>
      <vt:variant>
        <vt:i4>1769524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_Toc328588738</vt:lpwstr>
      </vt:variant>
      <vt:variant>
        <vt:i4>1769524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_Toc328588737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_Toc328588736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_Toc328588735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_Toc328588733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_Toc328588732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_Toc328588731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_Toc328588730</vt:lpwstr>
      </vt:variant>
      <vt:variant>
        <vt:i4>1703988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_Toc328588729</vt:lpwstr>
      </vt:variant>
      <vt:variant>
        <vt:i4>1703988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_Toc328588727</vt:lpwstr>
      </vt:variant>
      <vt:variant>
        <vt:i4>1703988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_Toc328588726</vt:lpwstr>
      </vt:variant>
      <vt:variant>
        <vt:i4>1703988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_Toc328588725</vt:lpwstr>
      </vt:variant>
      <vt:variant>
        <vt:i4>1703988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_Toc328588724</vt:lpwstr>
      </vt:variant>
      <vt:variant>
        <vt:i4>1703988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_Toc328588723</vt:lpwstr>
      </vt:variant>
      <vt:variant>
        <vt:i4>1703988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_Toc328588722</vt:lpwstr>
      </vt:variant>
      <vt:variant>
        <vt:i4>1703988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_Toc328588721</vt:lpwstr>
      </vt:variant>
      <vt:variant>
        <vt:i4>1703988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_Toc328588720</vt:lpwstr>
      </vt:variant>
      <vt:variant>
        <vt:i4>1638452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_Toc328588719</vt:lpwstr>
      </vt:variant>
      <vt:variant>
        <vt:i4>1638452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_Toc328588718</vt:lpwstr>
      </vt:variant>
      <vt:variant>
        <vt:i4>1638452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_Toc328588717</vt:lpwstr>
      </vt:variant>
      <vt:variant>
        <vt:i4>1638452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_Toc328588716</vt:lpwstr>
      </vt:variant>
      <vt:variant>
        <vt:i4>1638452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_Toc328588715</vt:lpwstr>
      </vt:variant>
      <vt:variant>
        <vt:i4>1638452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_Toc328588714</vt:lpwstr>
      </vt:variant>
      <vt:variant>
        <vt:i4>1638452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_Toc328588713</vt:lpwstr>
      </vt:variant>
      <vt:variant>
        <vt:i4>1638452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_Toc328588712</vt:lpwstr>
      </vt:variant>
      <vt:variant>
        <vt:i4>1638452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_Toc328588711</vt:lpwstr>
      </vt:variant>
      <vt:variant>
        <vt:i4>1638452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_Toc328588710</vt:lpwstr>
      </vt:variant>
      <vt:variant>
        <vt:i4>1572916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_Toc328588709</vt:lpwstr>
      </vt:variant>
      <vt:variant>
        <vt:i4>1572916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_Toc328588708</vt:lpwstr>
      </vt:variant>
      <vt:variant>
        <vt:i4>1572916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_Toc328588707</vt:lpwstr>
      </vt:variant>
      <vt:variant>
        <vt:i4>1572916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_Toc328588706</vt:lpwstr>
      </vt:variant>
      <vt:variant>
        <vt:i4>1572916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_Toc328588705</vt:lpwstr>
      </vt:variant>
      <vt:variant>
        <vt:i4>1572916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_Toc328588704</vt:lpwstr>
      </vt:variant>
      <vt:variant>
        <vt:i4>1572916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_Toc328588703</vt:lpwstr>
      </vt:variant>
      <vt:variant>
        <vt:i4>1572916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_Toc328588702</vt:lpwstr>
      </vt:variant>
      <vt:variant>
        <vt:i4>1572916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_Toc328588701</vt:lpwstr>
      </vt:variant>
      <vt:variant>
        <vt:i4>1572916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_Toc328588700</vt:lpwstr>
      </vt:variant>
      <vt:variant>
        <vt:i4>1114165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_Toc328588699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Dimanth jain</cp:lastModifiedBy>
  <cp:revision>6</cp:revision>
  <cp:lastPrinted>2021-01-04T15:58:00Z</cp:lastPrinted>
  <dcterms:created xsi:type="dcterms:W3CDTF">2021-01-04T15:40:00Z</dcterms:created>
  <dcterms:modified xsi:type="dcterms:W3CDTF">2021-01-04T15:58:00Z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